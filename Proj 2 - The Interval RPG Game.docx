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2052406"/>
        <w:docPartObj>
          <w:docPartGallery w:val="Cover Pages"/>
          <w:docPartUnique/>
        </w:docPartObj>
      </w:sdtPr>
      <w:sdtContent>
        <w:p w14:paraId="3C57B58C" w14:textId="77777777" w:rsidR="00FB41A3" w:rsidRDefault="00FB41A3" w:rsidP="004419E6">
          <w:r>
            <w:rPr>
              <w:noProof/>
            </w:rPr>
            <mc:AlternateContent>
              <mc:Choice Requires="wpg">
                <w:drawing>
                  <wp:anchor distT="0" distB="0" distL="114300" distR="114300" simplePos="0" relativeHeight="251659264" behindDoc="1" locked="0" layoutInCell="1" allowOverlap="1" wp14:anchorId="1BFAEEEF" wp14:editId="04AD03D2">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D551A64" w14:textId="77777777" w:rsidR="00FB41A3" w:rsidRDefault="008A3EA8">
                                      <w:pPr>
                                        <w:pStyle w:val="NoSpacing"/>
                                        <w:spacing w:before="120"/>
                                        <w:jc w:val="center"/>
                                        <w:rPr>
                                          <w:color w:val="FFFFFF" w:themeColor="background1"/>
                                        </w:rPr>
                                      </w:pPr>
                                      <w:r>
                                        <w:rPr>
                                          <w:color w:val="FFFFFF" w:themeColor="background1"/>
                                        </w:rPr>
                                        <w:t>Owner</w:t>
                                      </w:r>
                                    </w:p>
                                  </w:sdtContent>
                                </w:sdt>
                                <w:p w14:paraId="54E24671" w14:textId="77777777" w:rsidR="00FB41A3" w:rsidRDefault="00FB41A3">
                                  <w:pPr>
                                    <w:pStyle w:val="NoSpacing"/>
                                    <w:spacing w:before="120"/>
                                    <w:jc w:val="center"/>
                                    <w:rPr>
                                      <w:color w:val="FFFFFF" w:themeColor="background1"/>
                                    </w:rPr>
                                  </w:pPr>
                                  <w:r>
                                    <w:rPr>
                                      <w:caps/>
                                      <w:color w:val="FFFFFF" w:themeColor="background1"/>
                                    </w:rPr>
                                    <w:t>Brain Buds</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1887226" w14:textId="77777777" w:rsidR="00FB41A3" w:rsidRDefault="00FB41A3">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 xml:space="preserve">The Altimate </w:t>
                                      </w:r>
                                      <w:r w:rsidR="003D13C4">
                                        <w:rPr>
                                          <w:rFonts w:asciiTheme="majorHAnsi" w:eastAsiaTheme="majorEastAsia" w:hAnsiTheme="majorHAnsi" w:cstheme="majorBidi"/>
                                          <w:caps/>
                                          <w:color w:val="4F81BD" w:themeColor="accent1"/>
                                          <w:sz w:val="72"/>
                                          <w:szCs w:val="72"/>
                                        </w:rPr>
                                        <w:t>Interval</w:t>
                                      </w:r>
                                      <w:r>
                                        <w:rPr>
                                          <w:rFonts w:asciiTheme="majorHAnsi" w:eastAsiaTheme="majorEastAsia" w:hAnsiTheme="majorHAnsi" w:cstheme="majorBidi"/>
                                          <w:caps/>
                                          <w:color w:val="4F81BD" w:themeColor="accent1"/>
                                          <w:sz w:val="72"/>
                                          <w:szCs w:val="72"/>
                                        </w:rPr>
                                        <w:t xml:space="preserve"> Game – Practice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BFAEEEF"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D551A64" w14:textId="77777777" w:rsidR="00FB41A3" w:rsidRDefault="008A3EA8">
                                <w:pPr>
                                  <w:pStyle w:val="NoSpacing"/>
                                  <w:spacing w:before="120"/>
                                  <w:jc w:val="center"/>
                                  <w:rPr>
                                    <w:color w:val="FFFFFF" w:themeColor="background1"/>
                                  </w:rPr>
                                </w:pPr>
                                <w:r>
                                  <w:rPr>
                                    <w:color w:val="FFFFFF" w:themeColor="background1"/>
                                  </w:rPr>
                                  <w:t>Owner</w:t>
                                </w:r>
                              </w:p>
                            </w:sdtContent>
                          </w:sdt>
                          <w:p w14:paraId="54E24671" w14:textId="77777777" w:rsidR="00FB41A3" w:rsidRDefault="00FB41A3">
                            <w:pPr>
                              <w:pStyle w:val="NoSpacing"/>
                              <w:spacing w:before="120"/>
                              <w:jc w:val="center"/>
                              <w:rPr>
                                <w:color w:val="FFFFFF" w:themeColor="background1"/>
                              </w:rPr>
                            </w:pPr>
                            <w:r>
                              <w:rPr>
                                <w:caps/>
                                <w:color w:val="FFFFFF" w:themeColor="background1"/>
                              </w:rPr>
                              <w:t>Brain Buds</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1887226" w14:textId="77777777" w:rsidR="00FB41A3" w:rsidRDefault="00FB41A3">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 xml:space="preserve">The Altimate </w:t>
                                </w:r>
                                <w:r w:rsidR="003D13C4">
                                  <w:rPr>
                                    <w:rFonts w:asciiTheme="majorHAnsi" w:eastAsiaTheme="majorEastAsia" w:hAnsiTheme="majorHAnsi" w:cstheme="majorBidi"/>
                                    <w:caps/>
                                    <w:color w:val="4F81BD" w:themeColor="accent1"/>
                                    <w:sz w:val="72"/>
                                    <w:szCs w:val="72"/>
                                  </w:rPr>
                                  <w:t>Interval</w:t>
                                </w:r>
                                <w:r>
                                  <w:rPr>
                                    <w:rFonts w:asciiTheme="majorHAnsi" w:eastAsiaTheme="majorEastAsia" w:hAnsiTheme="majorHAnsi" w:cstheme="majorBidi"/>
                                    <w:caps/>
                                    <w:color w:val="4F81BD" w:themeColor="accent1"/>
                                    <w:sz w:val="72"/>
                                    <w:szCs w:val="72"/>
                                  </w:rPr>
                                  <w:t xml:space="preserve"> Game – Practice Project</w:t>
                                </w:r>
                              </w:p>
                            </w:sdtContent>
                          </w:sdt>
                        </w:txbxContent>
                      </v:textbox>
                    </v:shape>
                    <w10:wrap anchorx="page" anchory="page"/>
                  </v:group>
                </w:pict>
              </mc:Fallback>
            </mc:AlternateContent>
          </w:r>
        </w:p>
        <w:p w14:paraId="0BDC8BA9" w14:textId="77777777" w:rsidR="00FB41A3" w:rsidRDefault="00FB41A3" w:rsidP="004419E6">
          <w:r>
            <w:br w:type="page"/>
          </w:r>
        </w:p>
      </w:sdtContent>
    </w:sdt>
    <w:sdt>
      <w:sdtPr>
        <w:rPr>
          <w:rFonts w:cs="David"/>
          <w:color w:val="auto"/>
          <w:sz w:val="22"/>
          <w:szCs w:val="22"/>
          <w:lang w:val="en-GB" w:eastAsia="en-US"/>
        </w:rPr>
        <w:id w:val="-740401883"/>
        <w:docPartObj>
          <w:docPartGallery w:val="Table of Contents"/>
          <w:docPartUnique/>
        </w:docPartObj>
      </w:sdtPr>
      <w:sdtEndPr>
        <w:rPr>
          <w:b/>
          <w:bCs/>
        </w:rPr>
      </w:sdtEndPr>
      <w:sdtContent>
        <w:p w14:paraId="6F35E1AB" w14:textId="0E68EA43" w:rsidR="00F63ACD" w:rsidRDefault="00F63ACD" w:rsidP="004419E6">
          <w:pPr>
            <w:pStyle w:val="TOCHeading"/>
          </w:pPr>
          <w:r>
            <w:rPr>
              <w:lang w:val="en-GB"/>
            </w:rPr>
            <w:t>Contents</w:t>
          </w:r>
        </w:p>
        <w:p w14:paraId="552B5F31" w14:textId="65127ED2" w:rsidR="004419E6" w:rsidRDefault="00F63ACD" w:rsidP="004419E6">
          <w:pPr>
            <w:pStyle w:val="TOC1"/>
            <w:tabs>
              <w:tab w:val="right" w:leader="dot" w:pos="8296"/>
            </w:tabs>
            <w:rPr>
              <w:rFonts w:asciiTheme="minorHAnsi" w:eastAsiaTheme="minorEastAsia" w:hAnsiTheme="minorHAnsi" w:cstheme="minorBidi"/>
              <w:noProof/>
              <w:kern w:val="2"/>
              <w:sz w:val="24"/>
              <w:szCs w:val="24"/>
              <w:rtl/>
              <w:lang w:val="en-IL" w:eastAsia="en-IL"/>
              <w14:ligatures w14:val="standardContextual"/>
            </w:rPr>
          </w:pPr>
          <w:r>
            <w:fldChar w:fldCharType="begin"/>
          </w:r>
          <w:r>
            <w:instrText xml:space="preserve"> TOC \o "1-3" \h \z \u </w:instrText>
          </w:r>
          <w:r>
            <w:fldChar w:fldCharType="separate"/>
          </w:r>
          <w:hyperlink w:anchor="_Toc211850537" w:history="1">
            <w:r w:rsidR="004419E6" w:rsidRPr="00AE12B7">
              <w:rPr>
                <w:rStyle w:val="Hyperlink"/>
                <w:noProof/>
              </w:rPr>
              <w:t>Introduction</w:t>
            </w:r>
            <w:r w:rsidR="004419E6">
              <w:rPr>
                <w:noProof/>
                <w:webHidden/>
                <w:rtl/>
              </w:rPr>
              <w:tab/>
            </w:r>
            <w:r w:rsidR="004419E6">
              <w:rPr>
                <w:noProof/>
                <w:webHidden/>
                <w:rtl/>
              </w:rPr>
              <w:fldChar w:fldCharType="begin"/>
            </w:r>
            <w:r w:rsidR="004419E6">
              <w:rPr>
                <w:noProof/>
                <w:webHidden/>
                <w:rtl/>
              </w:rPr>
              <w:instrText xml:space="preserve"> </w:instrText>
            </w:r>
            <w:r w:rsidR="004419E6">
              <w:rPr>
                <w:noProof/>
                <w:webHidden/>
              </w:rPr>
              <w:instrText>PAGEREF</w:instrText>
            </w:r>
            <w:r w:rsidR="004419E6">
              <w:rPr>
                <w:noProof/>
                <w:webHidden/>
                <w:rtl/>
              </w:rPr>
              <w:instrText xml:space="preserve"> _</w:instrText>
            </w:r>
            <w:r w:rsidR="004419E6">
              <w:rPr>
                <w:noProof/>
                <w:webHidden/>
              </w:rPr>
              <w:instrText>Toc211850537 \h</w:instrText>
            </w:r>
            <w:r w:rsidR="004419E6">
              <w:rPr>
                <w:noProof/>
                <w:webHidden/>
                <w:rtl/>
              </w:rPr>
              <w:instrText xml:space="preserve"> </w:instrText>
            </w:r>
            <w:r w:rsidR="004419E6">
              <w:rPr>
                <w:noProof/>
                <w:webHidden/>
                <w:rtl/>
              </w:rPr>
            </w:r>
            <w:r w:rsidR="004419E6">
              <w:rPr>
                <w:noProof/>
                <w:webHidden/>
                <w:rtl/>
              </w:rPr>
              <w:fldChar w:fldCharType="separate"/>
            </w:r>
            <w:r w:rsidR="004419E6">
              <w:rPr>
                <w:noProof/>
                <w:webHidden/>
                <w:rtl/>
              </w:rPr>
              <w:t>2</w:t>
            </w:r>
            <w:r w:rsidR="004419E6">
              <w:rPr>
                <w:noProof/>
                <w:webHidden/>
                <w:rtl/>
              </w:rPr>
              <w:fldChar w:fldCharType="end"/>
            </w:r>
          </w:hyperlink>
        </w:p>
        <w:p w14:paraId="7BEFB3D0" w14:textId="0F0146BE" w:rsidR="004419E6" w:rsidRDefault="004419E6" w:rsidP="004419E6">
          <w:pPr>
            <w:pStyle w:val="TOC2"/>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38" w:history="1">
            <w:r w:rsidRPr="00AE12B7">
              <w:rPr>
                <w:rStyle w:val="Hyperlink"/>
                <w:noProof/>
              </w:rPr>
              <w:t>Summary of good game practices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Toc211850538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5D22AAC" w14:textId="24E43503" w:rsidR="004419E6" w:rsidRDefault="004419E6" w:rsidP="004419E6">
          <w:pPr>
            <w:pStyle w:val="TOC3"/>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39" w:history="1">
            <w:r w:rsidRPr="00AE12B7">
              <w:rPr>
                <w:rStyle w:val="Hyperlink"/>
                <w:noProof/>
              </w:rPr>
              <w:t>Game mechanics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Toc211850539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5ABBE8EA" w14:textId="6B089DE2" w:rsidR="004419E6" w:rsidRDefault="004419E6" w:rsidP="004419E6">
          <w:pPr>
            <w:pStyle w:val="TOC3"/>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0" w:history="1">
            <w:r w:rsidRPr="00AE12B7">
              <w:rPr>
                <w:rStyle w:val="Hyperlink"/>
                <w:noProof/>
              </w:rPr>
              <w:t>Motivation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Toc211850540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75E35071" w14:textId="344C5194" w:rsidR="004419E6" w:rsidRDefault="004419E6" w:rsidP="004419E6">
          <w:pPr>
            <w:pStyle w:val="TOC1"/>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1" w:history="1">
            <w:r w:rsidRPr="00AE12B7">
              <w:rPr>
                <w:rStyle w:val="Hyperlink"/>
                <w:noProof/>
              </w:rPr>
              <w:t>The Story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C91ED6C" w14:textId="1CD9FE27" w:rsidR="004419E6" w:rsidRDefault="004419E6" w:rsidP="004419E6">
          <w:pPr>
            <w:pStyle w:val="TOC2"/>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2" w:history="1">
            <w:r w:rsidRPr="00AE12B7">
              <w:rPr>
                <w:rStyle w:val="Hyperlink"/>
                <w:noProof/>
              </w:rPr>
              <w:t>Preliminary Thoughts and Notes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Toc211850542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54E1123" w14:textId="5C00D345" w:rsidR="004419E6" w:rsidRDefault="004419E6" w:rsidP="004419E6">
          <w:pPr>
            <w:pStyle w:val="TOC2"/>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3" w:history="1">
            <w:r w:rsidRPr="00AE12B7">
              <w:rPr>
                <w:rStyle w:val="Hyperlink"/>
                <w:noProof/>
              </w:rPr>
              <w:t>The Final Story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Toc211850543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EF461CD" w14:textId="128AE218" w:rsidR="004419E6" w:rsidRDefault="004419E6" w:rsidP="004419E6">
          <w:pPr>
            <w:pStyle w:val="TOC1"/>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4" w:history="1">
            <w:r w:rsidRPr="00AE12B7">
              <w:rPr>
                <w:rStyle w:val="Hyperlink"/>
                <w:noProof/>
              </w:rPr>
              <w:t>The RPG Game Board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Toc211850544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058D981" w14:textId="088FE779" w:rsidR="004419E6" w:rsidRDefault="004419E6" w:rsidP="004419E6">
          <w:pPr>
            <w:pStyle w:val="TOC1"/>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5" w:history="1">
            <w:r w:rsidRPr="00AE12B7">
              <w:rPr>
                <w:rStyle w:val="Hyperlink"/>
                <w:noProof/>
              </w:rPr>
              <w:t>The Game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B9CF026" w14:textId="68BF6995" w:rsidR="004419E6" w:rsidRDefault="004419E6" w:rsidP="004419E6">
          <w:pPr>
            <w:pStyle w:val="TOC1"/>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6" w:history="1">
            <w:r w:rsidRPr="00AE12B7">
              <w:rPr>
                <w:rStyle w:val="Hyperlink"/>
                <w:noProof/>
              </w:rPr>
              <w:t>Game Analysis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Toc211850546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EB5A3D2" w14:textId="1F183949" w:rsidR="004419E6" w:rsidRDefault="004419E6" w:rsidP="004419E6">
          <w:pPr>
            <w:pStyle w:val="TOC2"/>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7" w:history="1">
            <w:r w:rsidRPr="00AE12B7">
              <w:rPr>
                <w:rStyle w:val="Hyperlink"/>
                <w:noProof/>
              </w:rPr>
              <w:t>Feasibilty, Desirability and Visibility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95A63BD" w14:textId="549CC190" w:rsidR="004419E6" w:rsidRDefault="004419E6" w:rsidP="004419E6">
          <w:pPr>
            <w:pStyle w:val="TOC2"/>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8" w:history="1">
            <w:r w:rsidRPr="00AE12B7">
              <w:rPr>
                <w:rStyle w:val="Hyperlink"/>
                <w:noProof/>
              </w:rPr>
              <w:t>Game Mechanics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Toc211850548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BB12931" w14:textId="7EDABB3A" w:rsidR="004419E6" w:rsidRDefault="004419E6" w:rsidP="004419E6">
          <w:pPr>
            <w:pStyle w:val="TOC2"/>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49" w:history="1">
            <w:r w:rsidRPr="00AE12B7">
              <w:rPr>
                <w:rStyle w:val="Hyperlink"/>
                <w:noProof/>
              </w:rPr>
              <w:t>Motivational engines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Toc211850549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6862D57" w14:textId="77587D54" w:rsidR="004419E6" w:rsidRDefault="004419E6" w:rsidP="004419E6">
          <w:pPr>
            <w:pStyle w:val="TOC3"/>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50" w:history="1">
            <w:r w:rsidRPr="00AE12B7">
              <w:rPr>
                <w:rStyle w:val="Hyperlink"/>
                <w:noProof/>
              </w:rPr>
              <w:t>Mastery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Toc211850550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4865C10" w14:textId="3B1EE94F" w:rsidR="004419E6" w:rsidRDefault="004419E6" w:rsidP="004419E6">
          <w:pPr>
            <w:pStyle w:val="TOC3"/>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51" w:history="1">
            <w:r w:rsidRPr="00AE12B7">
              <w:rPr>
                <w:rStyle w:val="Hyperlink"/>
                <w:noProof/>
              </w:rPr>
              <w:t>Meaning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Toc211850551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186BC82" w14:textId="18A20CA8" w:rsidR="004419E6" w:rsidRDefault="004419E6" w:rsidP="004419E6">
          <w:pPr>
            <w:pStyle w:val="TOC3"/>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52" w:history="1">
            <w:r w:rsidRPr="00AE12B7">
              <w:rPr>
                <w:rStyle w:val="Hyperlink"/>
                <w:noProof/>
              </w:rPr>
              <w:t>Autonomy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Toc211850552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8FABA3E" w14:textId="05218A17" w:rsidR="004419E6" w:rsidRDefault="004419E6" w:rsidP="004419E6">
          <w:pPr>
            <w:pStyle w:val="TOC3"/>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53" w:history="1">
            <w:r w:rsidRPr="00AE12B7">
              <w:rPr>
                <w:rStyle w:val="Hyperlink"/>
                <w:noProof/>
              </w:rPr>
              <w:t>Community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Toc211850553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5C7AF79" w14:textId="20969CC8" w:rsidR="004419E6" w:rsidRDefault="004419E6" w:rsidP="004419E6">
          <w:pPr>
            <w:pStyle w:val="TOC1"/>
            <w:tabs>
              <w:tab w:val="right" w:leader="dot" w:pos="8296"/>
            </w:tabs>
            <w:rPr>
              <w:rFonts w:asciiTheme="minorHAnsi" w:eastAsiaTheme="minorEastAsia" w:hAnsiTheme="minorHAnsi" w:cstheme="minorBidi"/>
              <w:noProof/>
              <w:kern w:val="2"/>
              <w:sz w:val="24"/>
              <w:szCs w:val="24"/>
              <w:rtl/>
              <w:lang w:val="en-IL" w:eastAsia="en-IL"/>
              <w14:ligatures w14:val="standardContextual"/>
            </w:rPr>
          </w:pPr>
          <w:hyperlink w:anchor="_Toc211850554" w:history="1">
            <w:r w:rsidRPr="00AE12B7">
              <w:rPr>
                <w:rStyle w:val="Hyperlink"/>
                <w:noProof/>
              </w:rPr>
              <w:t>Coding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Toc211850554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11F4E44" w14:textId="78A36B5A" w:rsidR="00F63ACD" w:rsidRDefault="00F63ACD" w:rsidP="004419E6">
          <w:r>
            <w:rPr>
              <w:b/>
              <w:bCs/>
              <w:lang w:val="en-GB"/>
            </w:rPr>
            <w:fldChar w:fldCharType="end"/>
          </w:r>
        </w:p>
      </w:sdtContent>
    </w:sdt>
    <w:p w14:paraId="64464896" w14:textId="77777777" w:rsidR="00A15689" w:rsidRDefault="00A15689" w:rsidP="004419E6">
      <w:r>
        <w:br w:type="page"/>
      </w:r>
    </w:p>
    <w:p w14:paraId="775B8180" w14:textId="77777777" w:rsidR="00FA5971" w:rsidRDefault="00A15689" w:rsidP="004419E6">
      <w:pPr>
        <w:pStyle w:val="Title"/>
        <w:outlineLvl w:val="0"/>
      </w:pPr>
      <w:bookmarkStart w:id="0" w:name="_Toc211850537"/>
      <w:r>
        <w:lastRenderedPageBreak/>
        <w:t>Introduction</w:t>
      </w:r>
      <w:bookmarkEnd w:id="0"/>
    </w:p>
    <w:p w14:paraId="0C83F1A1" w14:textId="77777777" w:rsidR="00B12638" w:rsidRDefault="00B12638" w:rsidP="004419E6">
      <w:pPr>
        <w:pStyle w:val="11"/>
        <w:outlineLvl w:val="1"/>
      </w:pPr>
      <w:bookmarkStart w:id="1" w:name="_Toc211850538"/>
      <w:r>
        <w:t>Summary of good game practices</w:t>
      </w:r>
      <w:bookmarkEnd w:id="1"/>
    </w:p>
    <w:p w14:paraId="3CD97725" w14:textId="77777777" w:rsidR="00B12638" w:rsidRDefault="00B12638" w:rsidP="004419E6">
      <w:pPr>
        <w:pStyle w:val="3"/>
        <w:outlineLvl w:val="2"/>
      </w:pPr>
      <w:bookmarkStart w:id="2" w:name="_Toc211850539"/>
      <w:r>
        <w:t>Game mechanics</w:t>
      </w:r>
      <w:bookmarkEnd w:id="2"/>
    </w:p>
    <w:p w14:paraId="7DBC8F1E" w14:textId="77777777" w:rsidR="00B12638" w:rsidRDefault="00B12638" w:rsidP="004419E6">
      <w:r w:rsidRPr="00F63ACD">
        <w:t>Definition</w:t>
      </w:r>
      <w:r>
        <w:t>: anything that helps the game move along</w:t>
      </w:r>
    </w:p>
    <w:p w14:paraId="45CB7972" w14:textId="77777777" w:rsidR="00B12638" w:rsidRDefault="000013E4" w:rsidP="004419E6">
      <w:pPr>
        <w:pStyle w:val="ListParagraph"/>
        <w:numPr>
          <w:ilvl w:val="0"/>
          <w:numId w:val="5"/>
        </w:numPr>
      </w:pPr>
      <w:r>
        <w:t>Motivation: why play the game</w:t>
      </w:r>
    </w:p>
    <w:p w14:paraId="29FED485" w14:textId="77777777" w:rsidR="000013E4" w:rsidRDefault="000013E4" w:rsidP="004419E6">
      <w:pPr>
        <w:pStyle w:val="ListParagraph"/>
        <w:numPr>
          <w:ilvl w:val="0"/>
          <w:numId w:val="5"/>
        </w:numPr>
      </w:pPr>
      <w:r>
        <w:t>Risk &amp; Reward</w:t>
      </w:r>
    </w:p>
    <w:p w14:paraId="302BBE72" w14:textId="77777777" w:rsidR="000013E4" w:rsidRDefault="000013E4" w:rsidP="004419E6">
      <w:r>
        <w:t>When designing a game, test for:</w:t>
      </w:r>
    </w:p>
    <w:p w14:paraId="1935E3DF" w14:textId="77777777" w:rsidR="000013E4" w:rsidRDefault="000013E4" w:rsidP="004419E6">
      <w:pPr>
        <w:pStyle w:val="ListParagraph"/>
        <w:numPr>
          <w:ilvl w:val="0"/>
          <w:numId w:val="6"/>
        </w:numPr>
      </w:pPr>
      <w:r>
        <w:t>Feasibility: does the game work? Can it be played? Can it be built?</w:t>
      </w:r>
    </w:p>
    <w:p w14:paraId="4373AE4A" w14:textId="77777777" w:rsidR="000013E4" w:rsidRDefault="000013E4" w:rsidP="004419E6">
      <w:pPr>
        <w:pStyle w:val="ListParagraph"/>
        <w:numPr>
          <w:ilvl w:val="0"/>
          <w:numId w:val="6"/>
        </w:numPr>
      </w:pPr>
      <w:r>
        <w:t>Viability: is it helping in our cause?</w:t>
      </w:r>
    </w:p>
    <w:p w14:paraId="47F22346" w14:textId="77777777" w:rsidR="000013E4" w:rsidRDefault="000013E4" w:rsidP="004419E6">
      <w:pPr>
        <w:pStyle w:val="ListParagraph"/>
        <w:numPr>
          <w:ilvl w:val="0"/>
          <w:numId w:val="6"/>
        </w:numPr>
      </w:pPr>
      <w:r>
        <w:t>Desirability: is it fun?</w:t>
      </w:r>
    </w:p>
    <w:p w14:paraId="2F401ED4" w14:textId="77777777" w:rsidR="000013E4" w:rsidRDefault="000013E4" w:rsidP="004419E6">
      <w:r>
        <w:t>Game mechanics:</w:t>
      </w:r>
    </w:p>
    <w:p w14:paraId="49EB8228" w14:textId="77777777" w:rsidR="000013E4" w:rsidRDefault="000013E4" w:rsidP="004419E6">
      <w:pPr>
        <w:pStyle w:val="ListParagraph"/>
        <w:numPr>
          <w:ilvl w:val="0"/>
          <w:numId w:val="7"/>
        </w:numPr>
      </w:pPr>
      <w:r>
        <w:t>Points and scoring</w:t>
      </w:r>
      <w:r w:rsidR="00352632">
        <w:t>: measuring success</w:t>
      </w:r>
    </w:p>
    <w:p w14:paraId="6AED1BE2" w14:textId="77777777" w:rsidR="000013E4" w:rsidRDefault="00352632" w:rsidP="004419E6">
      <w:pPr>
        <w:pStyle w:val="ListParagraph"/>
        <w:numPr>
          <w:ilvl w:val="0"/>
          <w:numId w:val="7"/>
        </w:numPr>
      </w:pPr>
      <w:r>
        <w:t>Badging: status</w:t>
      </w:r>
    </w:p>
    <w:p w14:paraId="2553A7C3" w14:textId="77777777" w:rsidR="00352632" w:rsidRDefault="00352632" w:rsidP="004419E6">
      <w:pPr>
        <w:pStyle w:val="ListParagraph"/>
        <w:numPr>
          <w:ilvl w:val="0"/>
          <w:numId w:val="7"/>
        </w:numPr>
      </w:pPr>
      <w:r>
        <w:t>Randomization</w:t>
      </w:r>
    </w:p>
    <w:p w14:paraId="1557A4A8" w14:textId="77777777" w:rsidR="00352632" w:rsidRDefault="00352632" w:rsidP="004419E6">
      <w:pPr>
        <w:pStyle w:val="ListParagraph"/>
        <w:numPr>
          <w:ilvl w:val="0"/>
          <w:numId w:val="7"/>
        </w:numPr>
      </w:pPr>
      <w:r>
        <w:t>Competition and cooperation</w:t>
      </w:r>
    </w:p>
    <w:p w14:paraId="5E547913" w14:textId="77777777" w:rsidR="00352632" w:rsidRDefault="00352632" w:rsidP="004419E6">
      <w:pPr>
        <w:pStyle w:val="ListParagraph"/>
        <w:numPr>
          <w:ilvl w:val="0"/>
          <w:numId w:val="7"/>
        </w:numPr>
      </w:pPr>
      <w:r>
        <w:t>Roleplay and simulation: roleplay is assuming a personality or a trait. Simulation is imitation of real</w:t>
      </w:r>
      <w:r w:rsidR="006A76FF">
        <w:t>-</w:t>
      </w:r>
      <w:r>
        <w:t>world scenarios is a safe environment</w:t>
      </w:r>
    </w:p>
    <w:p w14:paraId="69B5C902" w14:textId="77777777" w:rsidR="00352632" w:rsidRDefault="006A76FF" w:rsidP="004419E6">
      <w:pPr>
        <w:pStyle w:val="ListParagraph"/>
        <w:numPr>
          <w:ilvl w:val="0"/>
          <w:numId w:val="7"/>
        </w:numPr>
      </w:pPr>
      <w:r>
        <w:t>Exploration</w:t>
      </w:r>
    </w:p>
    <w:p w14:paraId="7DED3C45" w14:textId="77777777" w:rsidR="006A76FF" w:rsidRDefault="006A76FF" w:rsidP="004419E6">
      <w:pPr>
        <w:pStyle w:val="ListParagraph"/>
        <w:numPr>
          <w:ilvl w:val="0"/>
          <w:numId w:val="7"/>
        </w:numPr>
      </w:pPr>
      <w:r>
        <w:t>Levels</w:t>
      </w:r>
    </w:p>
    <w:p w14:paraId="112E2E83" w14:textId="77777777" w:rsidR="006A76FF" w:rsidRDefault="006A76FF" w:rsidP="004419E6">
      <w:pPr>
        <w:pStyle w:val="ListParagraph"/>
        <w:numPr>
          <w:ilvl w:val="0"/>
          <w:numId w:val="7"/>
        </w:numPr>
      </w:pPr>
      <w:r>
        <w:t>Collection – picking up trophies and pieces to accomplish the goal</w:t>
      </w:r>
      <w:r w:rsidR="001819AF">
        <w:t>. This can symbolize progress (e.g. collecting pieces of a puzzle upon completion of a task, with the goal of completing the puzzle)</w:t>
      </w:r>
    </w:p>
    <w:p w14:paraId="33BB0C6A" w14:textId="77777777" w:rsidR="006A76FF" w:rsidRDefault="001819AF" w:rsidP="004419E6">
      <w:pPr>
        <w:pStyle w:val="ListParagraph"/>
        <w:numPr>
          <w:ilvl w:val="0"/>
          <w:numId w:val="7"/>
        </w:numPr>
      </w:pPr>
      <w:r>
        <w:t>Loss aversion</w:t>
      </w:r>
    </w:p>
    <w:p w14:paraId="29D81A85" w14:textId="77777777" w:rsidR="001819AF" w:rsidRDefault="001819AF" w:rsidP="004419E6">
      <w:pPr>
        <w:pStyle w:val="ListParagraph"/>
        <w:numPr>
          <w:ilvl w:val="0"/>
          <w:numId w:val="7"/>
        </w:numPr>
      </w:pPr>
      <w:r>
        <w:t>Progress</w:t>
      </w:r>
    </w:p>
    <w:p w14:paraId="627E3C40" w14:textId="77777777" w:rsidR="001819AF" w:rsidRDefault="001819AF" w:rsidP="004419E6">
      <w:pPr>
        <w:pStyle w:val="ListParagraph"/>
        <w:numPr>
          <w:ilvl w:val="0"/>
          <w:numId w:val="7"/>
        </w:numPr>
      </w:pPr>
      <w:r>
        <w:t>Feedback</w:t>
      </w:r>
    </w:p>
    <w:p w14:paraId="1FDA5E96" w14:textId="77777777" w:rsidR="001819AF" w:rsidRDefault="001819AF" w:rsidP="004419E6">
      <w:pPr>
        <w:pStyle w:val="ListParagraph"/>
        <w:numPr>
          <w:ilvl w:val="0"/>
          <w:numId w:val="7"/>
        </w:numPr>
      </w:pPr>
      <w:r>
        <w:t>Story!</w:t>
      </w:r>
    </w:p>
    <w:p w14:paraId="176B5339" w14:textId="77777777" w:rsidR="001819AF" w:rsidRDefault="001819AF" w:rsidP="004419E6">
      <w:pPr>
        <w:pStyle w:val="ListParagraph"/>
        <w:numPr>
          <w:ilvl w:val="0"/>
          <w:numId w:val="7"/>
        </w:numPr>
      </w:pPr>
      <w:r>
        <w:t>Mystery. Curiosity. Drama</w:t>
      </w:r>
    </w:p>
    <w:p w14:paraId="0B646410" w14:textId="77777777" w:rsidR="001819AF" w:rsidRDefault="001819AF" w:rsidP="004419E6">
      <w:pPr>
        <w:pStyle w:val="ListParagraph"/>
        <w:numPr>
          <w:ilvl w:val="0"/>
          <w:numId w:val="7"/>
        </w:numPr>
      </w:pPr>
      <w:r>
        <w:t>Time pressure</w:t>
      </w:r>
    </w:p>
    <w:p w14:paraId="255F6FB0" w14:textId="77777777" w:rsidR="001819AF" w:rsidRDefault="001819AF" w:rsidP="004419E6">
      <w:pPr>
        <w:pStyle w:val="ListParagraph"/>
        <w:numPr>
          <w:ilvl w:val="0"/>
          <w:numId w:val="7"/>
        </w:numPr>
      </w:pPr>
      <w:r>
        <w:t xml:space="preserve">Scarcity: </w:t>
      </w:r>
      <w:r w:rsidRPr="001819AF">
        <w:rPr>
          <w:i/>
          <w:iCs/>
        </w:rPr>
        <w:t>Scarcity</w:t>
      </w:r>
      <w:r w:rsidRPr="001819AF">
        <w:t xml:space="preserve"> refers to the limited availability of certain resources</w:t>
      </w:r>
    </w:p>
    <w:p w14:paraId="594C7D6A" w14:textId="77777777" w:rsidR="001819AF" w:rsidRDefault="001819AF" w:rsidP="004419E6">
      <w:pPr>
        <w:pStyle w:val="ListParagraph"/>
        <w:numPr>
          <w:ilvl w:val="0"/>
          <w:numId w:val="7"/>
        </w:numPr>
      </w:pPr>
      <w:r>
        <w:t xml:space="preserve">Unlocking: </w:t>
      </w:r>
      <w:r w:rsidRPr="001819AF">
        <w:rPr>
          <w:i/>
          <w:iCs/>
        </w:rPr>
        <w:t>Unlocking content</w:t>
      </w:r>
      <w:r w:rsidRPr="001819AF">
        <w:t xml:space="preserve"> is often found in digital games, and involves the release of new information, rules, resources, or narrative as a part of gameplay.</w:t>
      </w:r>
    </w:p>
    <w:p w14:paraId="66743A79" w14:textId="77777777" w:rsidR="0040095B" w:rsidRDefault="0040095B" w:rsidP="004419E6">
      <w:pPr>
        <w:pStyle w:val="ListParagraph"/>
        <w:numPr>
          <w:ilvl w:val="0"/>
          <w:numId w:val="7"/>
        </w:numPr>
      </w:pPr>
      <w:r>
        <w:t>Quest</w:t>
      </w:r>
    </w:p>
    <w:p w14:paraId="13F43489" w14:textId="77777777" w:rsidR="0040095B" w:rsidRDefault="0040095B" w:rsidP="004419E6">
      <w:pPr>
        <w:pStyle w:val="ListParagraph"/>
        <w:numPr>
          <w:ilvl w:val="0"/>
          <w:numId w:val="7"/>
        </w:numPr>
      </w:pPr>
      <w:r>
        <w:t>Boss battle</w:t>
      </w:r>
    </w:p>
    <w:p w14:paraId="1A9039EC" w14:textId="77777777" w:rsidR="0040095B" w:rsidRDefault="0040095B" w:rsidP="004419E6">
      <w:pPr>
        <w:pStyle w:val="ListParagraph"/>
        <w:numPr>
          <w:ilvl w:val="0"/>
          <w:numId w:val="7"/>
        </w:numPr>
      </w:pPr>
      <w:r>
        <w:t>Trade and share</w:t>
      </w:r>
    </w:p>
    <w:p w14:paraId="2A0AD785" w14:textId="77777777" w:rsidR="0040095B" w:rsidRDefault="005B3516" w:rsidP="004419E6">
      <w:pPr>
        <w:pStyle w:val="ListParagraph"/>
        <w:numPr>
          <w:ilvl w:val="0"/>
          <w:numId w:val="7"/>
        </w:numPr>
      </w:pPr>
      <w:r>
        <w:t>Identity and avatar</w:t>
      </w:r>
    </w:p>
    <w:p w14:paraId="7CFAD969" w14:textId="77777777" w:rsidR="005B3516" w:rsidRDefault="005B3516" w:rsidP="004419E6">
      <w:pPr>
        <w:pStyle w:val="3"/>
        <w:outlineLvl w:val="2"/>
      </w:pPr>
      <w:bookmarkStart w:id="3" w:name="_Toc211850540"/>
      <w:r>
        <w:t>Motivation</w:t>
      </w:r>
      <w:bookmarkEnd w:id="3"/>
    </w:p>
    <w:p w14:paraId="3E739804" w14:textId="77777777" w:rsidR="000013E4" w:rsidRDefault="00F82A6D" w:rsidP="004419E6">
      <w:r>
        <w:t>Intrinsic motivation comes from a sense of:</w:t>
      </w:r>
    </w:p>
    <w:p w14:paraId="739BA97E" w14:textId="77777777" w:rsidR="00F82A6D" w:rsidRDefault="00F82A6D" w:rsidP="004419E6">
      <w:pPr>
        <w:pStyle w:val="ListParagraph"/>
        <w:numPr>
          <w:ilvl w:val="0"/>
          <w:numId w:val="8"/>
        </w:numPr>
      </w:pPr>
      <w:r>
        <w:t>Mastery</w:t>
      </w:r>
    </w:p>
    <w:p w14:paraId="35C23106" w14:textId="77777777" w:rsidR="00F82A6D" w:rsidRDefault="00F82A6D" w:rsidP="004419E6">
      <w:pPr>
        <w:pStyle w:val="ListParagraph"/>
        <w:numPr>
          <w:ilvl w:val="0"/>
          <w:numId w:val="8"/>
        </w:numPr>
      </w:pPr>
      <w:r>
        <w:t>Meaning</w:t>
      </w:r>
    </w:p>
    <w:p w14:paraId="75DF7C88" w14:textId="77777777" w:rsidR="00F82A6D" w:rsidRDefault="00F82A6D" w:rsidP="004419E6">
      <w:pPr>
        <w:pStyle w:val="ListParagraph"/>
        <w:numPr>
          <w:ilvl w:val="0"/>
          <w:numId w:val="8"/>
        </w:numPr>
      </w:pPr>
      <w:r>
        <w:t>Autonomy</w:t>
      </w:r>
    </w:p>
    <w:p w14:paraId="19B966F1" w14:textId="77777777" w:rsidR="00F82A6D" w:rsidRDefault="00F82A6D" w:rsidP="004419E6">
      <w:pPr>
        <w:pStyle w:val="ListParagraph"/>
        <w:numPr>
          <w:ilvl w:val="0"/>
          <w:numId w:val="8"/>
        </w:numPr>
      </w:pPr>
      <w:r>
        <w:lastRenderedPageBreak/>
        <w:t>Community</w:t>
      </w:r>
    </w:p>
    <w:p w14:paraId="78AEF700" w14:textId="77777777" w:rsidR="00F82A6D" w:rsidRDefault="00592DC5" w:rsidP="004419E6">
      <w:pPr>
        <w:pStyle w:val="Bold1"/>
      </w:pPr>
      <w:r>
        <w:t>To achieve a sense of Mastery:</w:t>
      </w:r>
    </w:p>
    <w:p w14:paraId="6B46B7D4" w14:textId="77777777" w:rsidR="00592DC5" w:rsidRDefault="008D426C" w:rsidP="004419E6">
      <w:pPr>
        <w:pStyle w:val="ListParagraph"/>
        <w:numPr>
          <w:ilvl w:val="0"/>
          <w:numId w:val="9"/>
        </w:numPr>
      </w:pPr>
      <w:r>
        <w:t>Provide feedback: show progress (progress bars, levels, even progress on the board)</w:t>
      </w:r>
    </w:p>
    <w:p w14:paraId="13073189" w14:textId="77777777" w:rsidR="008D426C" w:rsidRDefault="008D426C" w:rsidP="004419E6">
      <w:pPr>
        <w:pStyle w:val="ListParagraph"/>
        <w:numPr>
          <w:ilvl w:val="0"/>
          <w:numId w:val="9"/>
        </w:numPr>
      </w:pPr>
      <w:r>
        <w:t>Provide boundaries: create rules and explain them clearly</w:t>
      </w:r>
    </w:p>
    <w:p w14:paraId="16040F71" w14:textId="77777777" w:rsidR="008D426C" w:rsidRDefault="008D426C" w:rsidP="004419E6">
      <w:pPr>
        <w:pStyle w:val="ListParagraph"/>
        <w:numPr>
          <w:ilvl w:val="0"/>
          <w:numId w:val="9"/>
        </w:numPr>
      </w:pPr>
      <w:r>
        <w:t>Create challenges: make them gradual and achievable, yet ambitious. Remember the didactic rules of inch forward leap back, go from the known to the unknown, whole to part</w:t>
      </w:r>
    </w:p>
    <w:p w14:paraId="34D11E25" w14:textId="77777777" w:rsidR="008D426C" w:rsidRDefault="008D426C" w:rsidP="004419E6">
      <w:pPr>
        <w:pStyle w:val="ListParagraph"/>
        <w:numPr>
          <w:ilvl w:val="0"/>
          <w:numId w:val="9"/>
        </w:numPr>
      </w:pPr>
      <w:r>
        <w:t xml:space="preserve">Stepping stones: </w:t>
      </w:r>
      <w:r w:rsidR="00527B73">
        <w:t>this is the didactic rules at play</w:t>
      </w:r>
      <w:r w:rsidR="00556C9C">
        <w:t>. Works great with progress</w:t>
      </w:r>
      <w:r w:rsidR="00717A8B">
        <w:t>. Completion of a stepping stone is its own reward</w:t>
      </w:r>
    </w:p>
    <w:p w14:paraId="557E3ED7" w14:textId="77777777" w:rsidR="00556C9C" w:rsidRDefault="00717A8B" w:rsidP="004419E6">
      <w:pPr>
        <w:pStyle w:val="ListParagraph"/>
        <w:numPr>
          <w:ilvl w:val="0"/>
          <w:numId w:val="9"/>
        </w:numPr>
      </w:pPr>
      <w:r>
        <w:t>Reward loops: when a stepping stone is finished, there should be another that is nearly finished</w:t>
      </w:r>
    </w:p>
    <w:p w14:paraId="673DB04B" w14:textId="77777777" w:rsidR="00717A8B" w:rsidRDefault="004A3183" w:rsidP="004419E6">
      <w:pPr>
        <w:pStyle w:val="Bold1"/>
      </w:pPr>
      <w:r>
        <w:t>To achieve a sense of Meaning:</w:t>
      </w:r>
    </w:p>
    <w:p w14:paraId="44A1268E" w14:textId="77777777" w:rsidR="004A3183" w:rsidRDefault="000846E4" w:rsidP="004419E6">
      <w:pPr>
        <w:pStyle w:val="ListParagraph"/>
        <w:numPr>
          <w:ilvl w:val="0"/>
          <w:numId w:val="10"/>
        </w:numPr>
      </w:pPr>
      <w:r>
        <w:t>Inspire: make a believable story</w:t>
      </w:r>
      <w:r w:rsidR="00BF65BF">
        <w:t xml:space="preserve"> that inspires</w:t>
      </w:r>
    </w:p>
    <w:p w14:paraId="7550F258" w14:textId="77777777" w:rsidR="000846E4" w:rsidRDefault="000846E4" w:rsidP="004419E6">
      <w:pPr>
        <w:pStyle w:val="ListParagraph"/>
        <w:numPr>
          <w:ilvl w:val="0"/>
          <w:numId w:val="10"/>
        </w:numPr>
      </w:pPr>
      <w:r>
        <w:t xml:space="preserve">Work together: </w:t>
      </w:r>
      <w:r w:rsidR="00BF65BF">
        <w:t>a community creates meaning</w:t>
      </w:r>
    </w:p>
    <w:p w14:paraId="3D6E153A" w14:textId="77777777" w:rsidR="000846E4" w:rsidRDefault="000846E4" w:rsidP="004419E6">
      <w:pPr>
        <w:pStyle w:val="ListParagraph"/>
        <w:numPr>
          <w:ilvl w:val="0"/>
          <w:numId w:val="10"/>
        </w:numPr>
      </w:pPr>
      <w:r>
        <w:t>People want to be productive in a meaningful way</w:t>
      </w:r>
    </w:p>
    <w:p w14:paraId="43312444" w14:textId="77777777" w:rsidR="000846E4" w:rsidRDefault="000846E4" w:rsidP="004419E6">
      <w:pPr>
        <w:pStyle w:val="ListParagraph"/>
        <w:numPr>
          <w:ilvl w:val="0"/>
          <w:numId w:val="10"/>
        </w:numPr>
      </w:pPr>
      <w:r>
        <w:t>People can get meaning in an imaginary world as well</w:t>
      </w:r>
    </w:p>
    <w:p w14:paraId="4F492882" w14:textId="77777777" w:rsidR="003E04B7" w:rsidRDefault="003E04B7" w:rsidP="004419E6">
      <w:pPr>
        <w:pStyle w:val="ListParagraph"/>
        <w:numPr>
          <w:ilvl w:val="0"/>
          <w:numId w:val="10"/>
        </w:numPr>
      </w:pPr>
      <w:r>
        <w:t>Create meaning by creating a story</w:t>
      </w:r>
    </w:p>
    <w:p w14:paraId="44A3DAF8" w14:textId="77777777" w:rsidR="003E04B7" w:rsidRDefault="003E04B7" w:rsidP="004419E6">
      <w:pPr>
        <w:pStyle w:val="ListParagraph"/>
        <w:numPr>
          <w:ilvl w:val="0"/>
          <w:numId w:val="10"/>
        </w:numPr>
      </w:pPr>
      <w:r>
        <w:t>The players need to trust the story and the storyteller</w:t>
      </w:r>
    </w:p>
    <w:p w14:paraId="5D142A78" w14:textId="77777777" w:rsidR="003E04B7" w:rsidRDefault="009E43AD" w:rsidP="004419E6">
      <w:pPr>
        <w:pStyle w:val="ListParagraph"/>
        <w:numPr>
          <w:ilvl w:val="0"/>
          <w:numId w:val="10"/>
        </w:numPr>
      </w:pPr>
      <w:r>
        <w:t>A credible story has:</w:t>
      </w:r>
    </w:p>
    <w:p w14:paraId="69AE1748" w14:textId="77777777" w:rsidR="009E43AD" w:rsidRDefault="009E43AD" w:rsidP="004419E6">
      <w:pPr>
        <w:pStyle w:val="ListParagraph"/>
        <w:numPr>
          <w:ilvl w:val="1"/>
          <w:numId w:val="10"/>
        </w:numPr>
      </w:pPr>
      <w:r>
        <w:t>A beginning: painting the world</w:t>
      </w:r>
    </w:p>
    <w:p w14:paraId="56C00F41" w14:textId="77777777" w:rsidR="009E43AD" w:rsidRDefault="009E43AD" w:rsidP="004419E6">
      <w:pPr>
        <w:pStyle w:val="ListParagraph"/>
        <w:numPr>
          <w:ilvl w:val="1"/>
          <w:numId w:val="10"/>
        </w:numPr>
      </w:pPr>
      <w:r>
        <w:t>A development: then one day some action that changed the world. Danger</w:t>
      </w:r>
    </w:p>
    <w:p w14:paraId="2116123F" w14:textId="77777777" w:rsidR="009E43AD" w:rsidRDefault="009E43AD" w:rsidP="004419E6">
      <w:pPr>
        <w:pStyle w:val="ListParagraph"/>
        <w:numPr>
          <w:ilvl w:val="1"/>
          <w:numId w:val="10"/>
        </w:numPr>
      </w:pPr>
      <w:r>
        <w:t>Recapitulation: the danger was overcome, the world was saved and improved</w:t>
      </w:r>
    </w:p>
    <w:p w14:paraId="66C6C85C" w14:textId="77777777" w:rsidR="007B650C" w:rsidRDefault="007B650C" w:rsidP="004419E6">
      <w:pPr>
        <w:pStyle w:val="ListParagraph"/>
        <w:numPr>
          <w:ilvl w:val="0"/>
          <w:numId w:val="10"/>
        </w:numPr>
      </w:pPr>
      <w:hyperlink r:id="rId11" w:history="1">
        <w:r w:rsidRPr="00271AD1">
          <w:rPr>
            <w:rStyle w:val="Hyperlink"/>
          </w:rPr>
          <w:t>https://en.wikipedia.org/wiki/The_Seven_Basic_Plots</w:t>
        </w:r>
      </w:hyperlink>
    </w:p>
    <w:p w14:paraId="73016A94" w14:textId="77777777" w:rsidR="007B650C" w:rsidRDefault="00BE4F67" w:rsidP="004419E6">
      <w:pPr>
        <w:pStyle w:val="Bold1"/>
      </w:pPr>
      <w:r>
        <w:t>To achieve a sense of Autonomy</w:t>
      </w:r>
    </w:p>
    <w:p w14:paraId="1862A4F5" w14:textId="77777777" w:rsidR="00BE4F67" w:rsidRDefault="00BE4F67" w:rsidP="004419E6">
      <w:pPr>
        <w:pStyle w:val="ListParagraph"/>
        <w:numPr>
          <w:ilvl w:val="0"/>
          <w:numId w:val="11"/>
        </w:numPr>
      </w:pPr>
      <w:r>
        <w:t>Engage: make people participate in the doing</w:t>
      </w:r>
    </w:p>
    <w:p w14:paraId="1B5F01C7" w14:textId="77777777" w:rsidR="00660287" w:rsidRDefault="00240D25" w:rsidP="004419E6">
      <w:pPr>
        <w:pStyle w:val="ListParagraph"/>
        <w:numPr>
          <w:ilvl w:val="0"/>
          <w:numId w:val="11"/>
        </w:numPr>
      </w:pPr>
      <w:r>
        <w:t>Give the players options, but not too many or too complicated</w:t>
      </w:r>
      <w:r w:rsidR="00BE29FA">
        <w:t>: 2-3 simple options</w:t>
      </w:r>
    </w:p>
    <w:p w14:paraId="26D400AB" w14:textId="77777777" w:rsidR="003D6741" w:rsidRDefault="003D6741" w:rsidP="004419E6">
      <w:pPr>
        <w:pStyle w:val="ListParagraph"/>
        <w:numPr>
          <w:ilvl w:val="0"/>
          <w:numId w:val="11"/>
        </w:numPr>
      </w:pPr>
      <w:r>
        <w:t>When giving help to the player, give them 2-3 options of how that help will be delivered</w:t>
      </w:r>
      <w:r w:rsidR="00AC372F">
        <w:t xml:space="preserve">, like in Who Wants to be a </w:t>
      </w:r>
      <w:r w:rsidR="00D90159">
        <w:t>Millionaire</w:t>
      </w:r>
      <w:r>
        <w:t>:</w:t>
      </w:r>
    </w:p>
    <w:p w14:paraId="2E2A5DA3" w14:textId="77777777" w:rsidR="003D6741" w:rsidRDefault="003D6741" w:rsidP="004419E6">
      <w:pPr>
        <w:pStyle w:val="ListParagraph"/>
        <w:numPr>
          <w:ilvl w:val="1"/>
          <w:numId w:val="11"/>
        </w:numPr>
      </w:pPr>
      <w:r>
        <w:t>Phone friend</w:t>
      </w:r>
    </w:p>
    <w:p w14:paraId="2A5714ED" w14:textId="77777777" w:rsidR="003D6741" w:rsidRDefault="003D6741" w:rsidP="004419E6">
      <w:pPr>
        <w:pStyle w:val="ListParagraph"/>
        <w:numPr>
          <w:ilvl w:val="1"/>
          <w:numId w:val="11"/>
        </w:numPr>
      </w:pPr>
      <w:r>
        <w:t>A hint</w:t>
      </w:r>
    </w:p>
    <w:p w14:paraId="69CA9259" w14:textId="77777777" w:rsidR="003D6741" w:rsidRDefault="003D6741" w:rsidP="004419E6">
      <w:pPr>
        <w:pStyle w:val="ListParagraph"/>
        <w:numPr>
          <w:ilvl w:val="1"/>
          <w:numId w:val="11"/>
        </w:numPr>
      </w:pPr>
      <w:r>
        <w:t>Minimize the answer number of options</w:t>
      </w:r>
    </w:p>
    <w:p w14:paraId="1B5D60C3" w14:textId="77777777" w:rsidR="00BE4F67" w:rsidRDefault="00BE4F67" w:rsidP="004419E6">
      <w:pPr>
        <w:pStyle w:val="ListParagraph"/>
        <w:numPr>
          <w:ilvl w:val="0"/>
          <w:numId w:val="11"/>
        </w:numPr>
      </w:pPr>
      <w:r>
        <w:t xml:space="preserve"> </w:t>
      </w:r>
      <w:r w:rsidR="00526CE7">
        <w:t>Find ways to allow your players to fail:</w:t>
      </w:r>
    </w:p>
    <w:p w14:paraId="6855D90D" w14:textId="77777777" w:rsidR="00526CE7" w:rsidRDefault="00526CE7" w:rsidP="004419E6">
      <w:pPr>
        <w:pStyle w:val="ListParagraph"/>
        <w:numPr>
          <w:ilvl w:val="1"/>
          <w:numId w:val="11"/>
        </w:numPr>
      </w:pPr>
      <w:r>
        <w:t>Provide an environment where players feel it is ok to fail, even fun to fail</w:t>
      </w:r>
    </w:p>
    <w:p w14:paraId="4074BB1D" w14:textId="77777777" w:rsidR="00526CE7" w:rsidRDefault="00526CE7" w:rsidP="004419E6">
      <w:pPr>
        <w:pStyle w:val="ListParagraph"/>
        <w:numPr>
          <w:ilvl w:val="1"/>
          <w:numId w:val="11"/>
        </w:numPr>
      </w:pPr>
      <w:r>
        <w:t>For instance, if you fail you need to do a funny task</w:t>
      </w:r>
    </w:p>
    <w:p w14:paraId="593B16E2" w14:textId="77777777" w:rsidR="00755AFE" w:rsidRDefault="00755AFE" w:rsidP="004419E6">
      <w:pPr>
        <w:pStyle w:val="ListParagraph"/>
        <w:numPr>
          <w:ilvl w:val="0"/>
          <w:numId w:val="11"/>
        </w:numPr>
      </w:pPr>
      <w:r>
        <w:t>Risk of failure keeps us engaged</w:t>
      </w:r>
      <w:r w:rsidR="00336267">
        <w:t>: risking falling into the water is part of the fun in surfing</w:t>
      </w:r>
    </w:p>
    <w:p w14:paraId="4AE9C3A7" w14:textId="77777777" w:rsidR="00755AFE" w:rsidRDefault="00871D6D" w:rsidP="004419E6">
      <w:pPr>
        <w:pStyle w:val="ListParagraph"/>
        <w:numPr>
          <w:ilvl w:val="0"/>
          <w:numId w:val="11"/>
        </w:numPr>
      </w:pPr>
      <w:r>
        <w:t>Boundaries help us because they allow us to fail safely</w:t>
      </w:r>
    </w:p>
    <w:p w14:paraId="0503B88F" w14:textId="77777777" w:rsidR="000039F3" w:rsidRDefault="000039F3" w:rsidP="004419E6">
      <w:pPr>
        <w:pStyle w:val="ListParagraph"/>
        <w:numPr>
          <w:ilvl w:val="0"/>
          <w:numId w:val="11"/>
        </w:numPr>
      </w:pPr>
      <w:r>
        <w:t>Reward for trying</w:t>
      </w:r>
      <w:r w:rsidR="008D4018">
        <w:t>, for daring</w:t>
      </w:r>
    </w:p>
    <w:p w14:paraId="7ACC0616" w14:textId="77777777" w:rsidR="008D4018" w:rsidRDefault="00380822" w:rsidP="004419E6">
      <w:pPr>
        <w:pStyle w:val="ListParagraph"/>
        <w:numPr>
          <w:ilvl w:val="0"/>
          <w:numId w:val="11"/>
        </w:numPr>
      </w:pPr>
      <w:r>
        <w:t>Create the environment in such a way that people can get rid of their protective Egos and be themselves. It is ok to look silly. Show up as a person, not an Ego</w:t>
      </w:r>
    </w:p>
    <w:p w14:paraId="0012666B" w14:textId="77777777" w:rsidR="00380822" w:rsidRDefault="001E3506" w:rsidP="004419E6">
      <w:pPr>
        <w:pStyle w:val="ListParagraph"/>
        <w:numPr>
          <w:ilvl w:val="0"/>
          <w:numId w:val="11"/>
        </w:numPr>
      </w:pPr>
      <w:r>
        <w:t xml:space="preserve">Us, the leaders, should be the first to throw our Egos, our protective, </w:t>
      </w:r>
      <w:r w:rsidR="0032699A">
        <w:t>status-oriented</w:t>
      </w:r>
      <w:r>
        <w:t xml:space="preserve"> shells, aside.</w:t>
      </w:r>
    </w:p>
    <w:p w14:paraId="5CEFC40D" w14:textId="77777777" w:rsidR="001E3506" w:rsidRDefault="0032699A" w:rsidP="004419E6">
      <w:pPr>
        <w:pStyle w:val="Bold1"/>
      </w:pPr>
      <w:r>
        <w:t>To achieve community</w:t>
      </w:r>
    </w:p>
    <w:p w14:paraId="754114DE" w14:textId="77777777" w:rsidR="0032699A" w:rsidRDefault="005A6687" w:rsidP="004419E6">
      <w:pPr>
        <w:pStyle w:val="ListParagraph"/>
        <w:numPr>
          <w:ilvl w:val="0"/>
          <w:numId w:val="12"/>
        </w:numPr>
      </w:pPr>
      <w:r>
        <w:lastRenderedPageBreak/>
        <w:t>Let them help</w:t>
      </w:r>
      <w:r w:rsidR="0029694C">
        <w:t>. Ask for help, or make your players ask for help from their colleagues</w:t>
      </w:r>
    </w:p>
    <w:p w14:paraId="5CCA7093" w14:textId="77777777" w:rsidR="005A6687" w:rsidRDefault="0029694C" w:rsidP="004419E6">
      <w:pPr>
        <w:pStyle w:val="ListParagraph"/>
        <w:numPr>
          <w:ilvl w:val="0"/>
          <w:numId w:val="12"/>
        </w:numPr>
      </w:pPr>
      <w:r>
        <w:t xml:space="preserve">Let them be silly, and be silly yourself: see </w:t>
      </w:r>
      <w:r>
        <w:rPr>
          <w:i/>
          <w:iCs/>
        </w:rPr>
        <w:t>autonomy</w:t>
      </w:r>
    </w:p>
    <w:p w14:paraId="5D4D8ED8" w14:textId="77777777" w:rsidR="0029694C" w:rsidRDefault="000B2690" w:rsidP="004419E6">
      <w:pPr>
        <w:pStyle w:val="Title"/>
        <w:outlineLvl w:val="0"/>
      </w:pPr>
      <w:bookmarkStart w:id="4" w:name="_Toc211850541"/>
      <w:r>
        <w:t>The Story</w:t>
      </w:r>
      <w:bookmarkEnd w:id="4"/>
    </w:p>
    <w:p w14:paraId="036DCD56" w14:textId="77777777" w:rsidR="00F0033F" w:rsidRDefault="00F0033F" w:rsidP="004419E6">
      <w:pPr>
        <w:pStyle w:val="11"/>
        <w:outlineLvl w:val="1"/>
      </w:pPr>
      <w:bookmarkStart w:id="5" w:name="_Toc211850542"/>
      <w:r>
        <w:t>Preliminary Thoughts and Notes</w:t>
      </w:r>
      <w:bookmarkEnd w:id="5"/>
    </w:p>
    <w:p w14:paraId="3FB07730" w14:textId="59CEFEDD" w:rsidR="00B97CD1" w:rsidRDefault="00B97CD1" w:rsidP="004419E6">
      <w:r>
        <w:t>The pedagogical goal is to introduce the players to the concept of intervals. Basically, if a figurine moves on a scale with notes on it up or down a certain amount, and we request the player to identify where they landed, we made that introduction.</w:t>
      </w:r>
    </w:p>
    <w:p w14:paraId="7E59E5BA" w14:textId="3EA0A95C" w:rsidR="00B97CD1" w:rsidRDefault="00B97CD1" w:rsidP="004419E6">
      <w:r>
        <w:t>How about a piano board?</w:t>
      </w:r>
    </w:p>
    <w:p w14:paraId="462AD7AB" w14:textId="58F9F1A7" w:rsidR="00B97CD1" w:rsidRDefault="00B97CD1" w:rsidP="004419E6">
      <w:r>
        <w:t>What kind of obstacles can we put in front of the player?</w:t>
      </w:r>
    </w:p>
    <w:p w14:paraId="4C72C1B0" w14:textId="2A226C35" w:rsidR="00B97CD1" w:rsidRDefault="007524FE" w:rsidP="004419E6">
      <w:r>
        <w:t>How about something like this:</w:t>
      </w:r>
    </w:p>
    <w:p w14:paraId="18A2EAFE" w14:textId="7506F694" w:rsidR="007524FE" w:rsidRPr="00B97CD1" w:rsidRDefault="007524FE" w:rsidP="004419E6">
      <w:r>
        <w:t>We have a group of players. They seek gold. They are located at the beginning of the gold mine, and their goal is to enter the gold mine, collect as much gold as they can, and get out of the gold mine. But the gold mine is a labyrinth and is difficult to navigate. The player’s point of view should not show them the end location or the entire map.</w:t>
      </w:r>
    </w:p>
    <w:p w14:paraId="76B97B52" w14:textId="77777777" w:rsidR="00E81023" w:rsidRDefault="00E81023" w:rsidP="004419E6">
      <w:pPr>
        <w:pStyle w:val="11"/>
        <w:outlineLvl w:val="1"/>
      </w:pPr>
      <w:bookmarkStart w:id="6" w:name="_Toc211850543"/>
      <w:r>
        <w:t xml:space="preserve">The </w:t>
      </w:r>
      <w:r w:rsidR="00D22499">
        <w:t xml:space="preserve">Final </w:t>
      </w:r>
      <w:r>
        <w:t>Story</w:t>
      </w:r>
      <w:bookmarkEnd w:id="6"/>
    </w:p>
    <w:p w14:paraId="0F77F0D3" w14:textId="6542DBB4" w:rsidR="00AC65DD" w:rsidRDefault="00AC65DD" w:rsidP="004419E6">
      <w:r>
        <w:t xml:space="preserve">A group of gold </w:t>
      </w:r>
      <w:r w:rsidR="009A12F3">
        <w:t>diggers</w:t>
      </w:r>
      <w:r>
        <w:t xml:space="preserve"> are seeking a treasure of gold </w:t>
      </w:r>
      <w:r w:rsidR="009A12F3">
        <w:t>in the bottom of the earth, an old, dark and dangerous goldmine. Their lights can only show them part of the path.</w:t>
      </w:r>
    </w:p>
    <w:p w14:paraId="01801954" w14:textId="1E492028" w:rsidR="009A12F3" w:rsidRDefault="009A12F3" w:rsidP="004419E6">
      <w:r>
        <w:t xml:space="preserve">The diggers can sometimes find some gold, or food and water. The digger that </w:t>
      </w:r>
      <w:r w:rsidR="004A2855">
        <w:t>finds</w:t>
      </w:r>
      <w:r>
        <w:t xml:space="preserve"> to the treasure gets it. </w:t>
      </w:r>
    </w:p>
    <w:p w14:paraId="27D0F5FA" w14:textId="102F584D" w:rsidR="009A12F3" w:rsidRDefault="009A12F3" w:rsidP="004419E6">
      <w:r>
        <w:t xml:space="preserve">Gold diggers can also form partnerships: partners </w:t>
      </w:r>
      <w:r w:rsidR="00522935">
        <w:t xml:space="preserve">may </w:t>
      </w:r>
      <w:r>
        <w:t>consult one another and perform tasks together. They can divide whatever gold they find</w:t>
      </w:r>
      <w:r w:rsidR="00522935">
        <w:t xml:space="preserve"> together</w:t>
      </w:r>
      <w:r>
        <w:t xml:space="preserve"> amongst themselves according with the agreement they make ahead of time, in the beginning of the game</w:t>
      </w:r>
      <w:r w:rsidR="00522935">
        <w:t>, but each member of the partnership may also go it alone.</w:t>
      </w:r>
    </w:p>
    <w:p w14:paraId="2F246626" w14:textId="31669740" w:rsidR="00236B3B" w:rsidRDefault="00236B3B" w:rsidP="004419E6">
      <w:r>
        <w:t>The winner is the one digger with the most gold, so not the partnership.</w:t>
      </w:r>
    </w:p>
    <w:p w14:paraId="44BCE882" w14:textId="77777777" w:rsidR="0087257A" w:rsidRDefault="0087257A" w:rsidP="004419E6">
      <w:pPr>
        <w:pStyle w:val="Title"/>
        <w:outlineLvl w:val="0"/>
      </w:pPr>
      <w:bookmarkStart w:id="7" w:name="_Toc211850544"/>
      <w:r>
        <w:t xml:space="preserve">The </w:t>
      </w:r>
      <w:r w:rsidR="003D13C4">
        <w:t xml:space="preserve">RPG Game </w:t>
      </w:r>
      <w:r>
        <w:t>Board</w:t>
      </w:r>
      <w:bookmarkEnd w:id="7"/>
    </w:p>
    <w:p w14:paraId="7651F475" w14:textId="1C0A3C26" w:rsidR="00D600D6" w:rsidRDefault="00D600D6" w:rsidP="004419E6">
      <w:r>
        <w:t>The digital board is a</w:t>
      </w:r>
      <w:r w:rsidR="00522935">
        <w:t>n individual</w:t>
      </w:r>
      <w:r>
        <w:t xml:space="preserve"> 2d RPG screen. </w:t>
      </w:r>
      <w:r w:rsidR="00522935">
        <w:t xml:space="preserve">Each player can only see their own screen. In case a partner </w:t>
      </w:r>
      <w:r w:rsidR="004A2855">
        <w:t>chooses to share their screen with the partnership they can do this.</w:t>
      </w:r>
    </w:p>
    <w:p w14:paraId="7A771CA2" w14:textId="20C876F5" w:rsidR="00522935" w:rsidRDefault="00522935" w:rsidP="004419E6">
      <w:r>
        <w:t>The overall path is identical to all players: the difference between player’s screens is the part of it that is shown.</w:t>
      </w:r>
    </w:p>
    <w:p w14:paraId="4BFDA6C9" w14:textId="09EACA61" w:rsidR="00704E14" w:rsidRDefault="00704E14" w:rsidP="004419E6">
      <w:r>
        <w:t>The path is always only partially displayed.</w:t>
      </w:r>
    </w:p>
    <w:p w14:paraId="1FFA3E9A" w14:textId="1FBA4F1B" w:rsidR="00425AA3" w:rsidRDefault="00425AA3" w:rsidP="004419E6">
      <w:r>
        <w:t>Each board game will include:</w:t>
      </w:r>
    </w:p>
    <w:p w14:paraId="23E52663" w14:textId="367CD121" w:rsidR="00425AA3" w:rsidRDefault="00520C7B" w:rsidP="004419E6">
      <w:pPr>
        <w:pStyle w:val="ListParagraph"/>
        <w:numPr>
          <w:ilvl w:val="0"/>
          <w:numId w:val="29"/>
        </w:numPr>
      </w:pPr>
      <w:r>
        <w:lastRenderedPageBreak/>
        <w:t>The path will be divided into rubrics with</w:t>
      </w:r>
      <w:r w:rsidR="005E05A6">
        <w:t xml:space="preserve"> </w:t>
      </w:r>
      <w:r w:rsidR="00425AA3">
        <w:t>images based on the game level</w:t>
      </w:r>
      <w:r w:rsidR="00704E14">
        <w:t>:</w:t>
      </w:r>
    </w:p>
    <w:p w14:paraId="736E3F09" w14:textId="4A2516FE" w:rsidR="00704E14" w:rsidRDefault="00704E14" w:rsidP="004419E6">
      <w:pPr>
        <w:pStyle w:val="ListParagraph"/>
        <w:numPr>
          <w:ilvl w:val="1"/>
          <w:numId w:val="29"/>
        </w:numPr>
      </w:pPr>
      <w:r>
        <w:t>Level 1: tiles are fully marked with note names and symbols</w:t>
      </w:r>
    </w:p>
    <w:p w14:paraId="2FB51B8E" w14:textId="3CDBB37E" w:rsidR="00704E14" w:rsidRDefault="00704E14" w:rsidP="004419E6">
      <w:pPr>
        <w:pStyle w:val="ListParagraph"/>
        <w:numPr>
          <w:ilvl w:val="1"/>
          <w:numId w:val="29"/>
        </w:numPr>
      </w:pPr>
      <w:r>
        <w:t>Level 2: tiles are not marked</w:t>
      </w:r>
    </w:p>
    <w:p w14:paraId="3C5B08B2" w14:textId="728CF021" w:rsidR="00425AA3" w:rsidRDefault="00425AA3" w:rsidP="004419E6">
      <w:pPr>
        <w:pStyle w:val="ListParagraph"/>
        <w:numPr>
          <w:ilvl w:val="0"/>
          <w:numId w:val="29"/>
        </w:numPr>
      </w:pPr>
      <w:r>
        <w:t>A group of cards buttons display the played with note names/ note graphics.</w:t>
      </w:r>
    </w:p>
    <w:p w14:paraId="420B3D1F" w14:textId="77777777" w:rsidR="00425AA3" w:rsidRDefault="00425AA3" w:rsidP="004419E6">
      <w:pPr>
        <w:pStyle w:val="ListParagraph"/>
        <w:numPr>
          <w:ilvl w:val="0"/>
          <w:numId w:val="29"/>
        </w:numPr>
      </w:pPr>
      <w:r>
        <w:t>An action button that will get a random interval, by level:</w:t>
      </w:r>
    </w:p>
    <w:p w14:paraId="2FC16385" w14:textId="77777777" w:rsidR="00425AA3" w:rsidRDefault="00425AA3" w:rsidP="004419E6">
      <w:pPr>
        <w:pStyle w:val="ListParagraph"/>
        <w:numPr>
          <w:ilvl w:val="1"/>
          <w:numId w:val="29"/>
        </w:numPr>
      </w:pPr>
      <w:r>
        <w:t>Simple number</w:t>
      </w:r>
    </w:p>
    <w:p w14:paraId="3CBC2763" w14:textId="77777777" w:rsidR="00425AA3" w:rsidRDefault="00425AA3" w:rsidP="004419E6">
      <w:pPr>
        <w:pStyle w:val="ListParagraph"/>
        <w:numPr>
          <w:ilvl w:val="1"/>
          <w:numId w:val="29"/>
        </w:numPr>
      </w:pPr>
      <w:r>
        <w:t>Interval number name (2</w:t>
      </w:r>
      <w:r w:rsidRPr="00425AA3">
        <w:rPr>
          <w:vertAlign w:val="superscript"/>
        </w:rPr>
        <w:t>nd</w:t>
      </w:r>
      <w:r>
        <w:t>, 3</w:t>
      </w:r>
      <w:r w:rsidRPr="00425AA3">
        <w:rPr>
          <w:vertAlign w:val="superscript"/>
        </w:rPr>
        <w:t>rd</w:t>
      </w:r>
      <w:r>
        <w:t xml:space="preserve"> etc.)</w:t>
      </w:r>
    </w:p>
    <w:p w14:paraId="5664038B" w14:textId="77777777" w:rsidR="00425AA3" w:rsidRDefault="00425AA3" w:rsidP="004419E6">
      <w:pPr>
        <w:pStyle w:val="ListParagraph"/>
        <w:numPr>
          <w:ilvl w:val="1"/>
          <w:numId w:val="29"/>
        </w:numPr>
      </w:pPr>
      <w:r>
        <w:t xml:space="preserve">Interval number name with Solfège name </w:t>
      </w:r>
    </w:p>
    <w:p w14:paraId="03120B79" w14:textId="567F7898" w:rsidR="00425AA3" w:rsidRDefault="00425AA3" w:rsidP="004419E6">
      <w:pPr>
        <w:pStyle w:val="ListParagraph"/>
        <w:numPr>
          <w:ilvl w:val="1"/>
          <w:numId w:val="29"/>
        </w:numPr>
      </w:pPr>
      <w:r>
        <w:t xml:space="preserve">Solfège name </w:t>
      </w:r>
    </w:p>
    <w:p w14:paraId="22BC7A35" w14:textId="77777777" w:rsidR="00425AA3" w:rsidRDefault="00425AA3" w:rsidP="004419E6">
      <w:pPr>
        <w:pStyle w:val="ListParagraph"/>
        <w:numPr>
          <w:ilvl w:val="0"/>
          <w:numId w:val="29"/>
        </w:numPr>
      </w:pPr>
      <w:r>
        <w:t>Each player will have a progress bar displaying:</w:t>
      </w:r>
    </w:p>
    <w:p w14:paraId="33A911C8" w14:textId="77777777" w:rsidR="00425AA3" w:rsidRDefault="00425AA3" w:rsidP="004419E6">
      <w:pPr>
        <w:pStyle w:val="ListParagraph"/>
        <w:numPr>
          <w:ilvl w:val="1"/>
          <w:numId w:val="29"/>
        </w:numPr>
      </w:pPr>
      <w:r>
        <w:t>Progress to the next level</w:t>
      </w:r>
    </w:p>
    <w:p w14:paraId="0E733E66" w14:textId="4A9BA8AF" w:rsidR="00425AA3" w:rsidRDefault="00425AA3" w:rsidP="004419E6">
      <w:pPr>
        <w:pStyle w:val="ListParagraph"/>
        <w:numPr>
          <w:ilvl w:val="1"/>
          <w:numId w:val="29"/>
        </w:numPr>
      </w:pPr>
      <w:r>
        <w:t>Progress to the treasure – this can also go down, if the player walks in the wrong direction</w:t>
      </w:r>
    </w:p>
    <w:p w14:paraId="31F4FB4F" w14:textId="5EA59E35" w:rsidR="00645906" w:rsidRDefault="00645906" w:rsidP="004419E6">
      <w:pPr>
        <w:pStyle w:val="ListParagraph"/>
        <w:numPr>
          <w:ilvl w:val="0"/>
          <w:numId w:val="29"/>
        </w:numPr>
      </w:pPr>
      <w:r>
        <w:t>When a player completes a level, they will get a badge</w:t>
      </w:r>
    </w:p>
    <w:p w14:paraId="2C579A1B" w14:textId="77777777" w:rsidR="00B348F7" w:rsidRDefault="00645906" w:rsidP="004419E6">
      <w:pPr>
        <w:pStyle w:val="ListParagraph"/>
        <w:numPr>
          <w:ilvl w:val="0"/>
          <w:numId w:val="29"/>
        </w:numPr>
      </w:pPr>
      <w:r>
        <w:t>When a player reaches certain points in the map, they will get a different badge</w:t>
      </w:r>
    </w:p>
    <w:p w14:paraId="32D49678" w14:textId="236C3AE3" w:rsidR="00645906" w:rsidRDefault="00B348F7" w:rsidP="004419E6">
      <w:pPr>
        <w:pStyle w:val="ListParagraph"/>
        <w:numPr>
          <w:ilvl w:val="0"/>
          <w:numId w:val="29"/>
        </w:numPr>
      </w:pPr>
      <w:r>
        <w:t>The board will show, before the game begins, past scores of the player. At the end of the game the board will show the current game score and position compared to other players / prior games</w:t>
      </w:r>
      <w:r w:rsidR="00645906">
        <w:t xml:space="preserve"> </w:t>
      </w:r>
    </w:p>
    <w:p w14:paraId="2B6FB727" w14:textId="3685E15D" w:rsidR="00F56B86" w:rsidRDefault="00F56B86" w:rsidP="004419E6">
      <w:pPr>
        <w:pStyle w:val="ListParagraph"/>
        <w:numPr>
          <w:ilvl w:val="0"/>
          <w:numId w:val="29"/>
        </w:numPr>
      </w:pPr>
      <w:r>
        <w:t>Player rewards for proper identification of notes:</w:t>
      </w:r>
    </w:p>
    <w:p w14:paraId="72C27BDD" w14:textId="1AA0E939" w:rsidR="00F56B86" w:rsidRDefault="00F56B86" w:rsidP="004419E6">
      <w:pPr>
        <w:pStyle w:val="ListParagraph"/>
        <w:numPr>
          <w:ilvl w:val="1"/>
          <w:numId w:val="29"/>
        </w:numPr>
      </w:pPr>
      <w:r>
        <w:t>Gold</w:t>
      </w:r>
    </w:p>
    <w:p w14:paraId="160BA122" w14:textId="390F5B1C" w:rsidR="00F56B86" w:rsidRDefault="00F56B86" w:rsidP="004419E6">
      <w:pPr>
        <w:pStyle w:val="ListParagraph"/>
        <w:numPr>
          <w:ilvl w:val="1"/>
          <w:numId w:val="29"/>
        </w:numPr>
      </w:pPr>
      <w:r>
        <w:t>Food</w:t>
      </w:r>
    </w:p>
    <w:p w14:paraId="409EB408" w14:textId="7CC50C6A" w:rsidR="00F56B86" w:rsidRDefault="00F56B86" w:rsidP="004419E6">
      <w:pPr>
        <w:pStyle w:val="ListParagraph"/>
        <w:numPr>
          <w:ilvl w:val="1"/>
          <w:numId w:val="29"/>
        </w:numPr>
      </w:pPr>
      <w:r>
        <w:t>Water</w:t>
      </w:r>
    </w:p>
    <w:p w14:paraId="60509D80" w14:textId="69BDFCB2" w:rsidR="00F56B86" w:rsidRDefault="00F56B86" w:rsidP="004419E6">
      <w:pPr>
        <w:pStyle w:val="ListParagraph"/>
        <w:numPr>
          <w:ilvl w:val="1"/>
          <w:numId w:val="29"/>
        </w:numPr>
      </w:pPr>
      <w:r>
        <w:t>Free advice for a path</w:t>
      </w:r>
      <w:r w:rsidR="003658CF">
        <w:t xml:space="preserve"> selection</w:t>
      </w:r>
    </w:p>
    <w:p w14:paraId="4301E166" w14:textId="34B8B23A" w:rsidR="00734513" w:rsidRDefault="00734513" w:rsidP="004419E6">
      <w:r w:rsidRPr="00734513">
        <w:t>See Concepts for sketches</w:t>
      </w:r>
      <w:r w:rsidR="00AC6859">
        <w:t>.</w:t>
      </w:r>
    </w:p>
    <w:p w14:paraId="1E309679" w14:textId="77777777" w:rsidR="00D22499" w:rsidRDefault="00D22499" w:rsidP="004419E6">
      <w:pPr>
        <w:pStyle w:val="Title"/>
        <w:outlineLvl w:val="0"/>
      </w:pPr>
      <w:bookmarkStart w:id="8" w:name="_Toc211850545"/>
      <w:r>
        <w:t>The Game Process</w:t>
      </w:r>
      <w:bookmarkEnd w:id="8"/>
    </w:p>
    <w:p w14:paraId="05B614CC" w14:textId="3FE50949" w:rsidR="00DC1898" w:rsidRDefault="00DC1898" w:rsidP="004419E6">
      <w:r>
        <w:t>This game can be played either individually or in a social setting.</w:t>
      </w:r>
    </w:p>
    <w:p w14:paraId="6EB10A66" w14:textId="5C1FD7EE" w:rsidR="00770FFB" w:rsidRPr="00DC1898" w:rsidRDefault="00770FFB" w:rsidP="004419E6">
      <w:r>
        <w:t>A player will get some supply as they start the journey, but they must get more supply along the way, in the form of rewards. If they do not get supplies, they may buy some from other players or from the code using their gold. If they do not have enough they must “die”, hence start the game from the beginning.</w:t>
      </w:r>
    </w:p>
    <w:p w14:paraId="67CED76B" w14:textId="1C4D2302" w:rsidR="00F51512" w:rsidRDefault="00F51512" w:rsidP="004419E6">
      <w:pPr>
        <w:pStyle w:val="Bold1"/>
      </w:pPr>
      <w:r>
        <w:t>Low levels</w:t>
      </w:r>
    </w:p>
    <w:p w14:paraId="44C7537D" w14:textId="5A536E2C" w:rsidR="00704E14" w:rsidRDefault="00912726" w:rsidP="004419E6">
      <w:r>
        <w:t>In turn, each player clicks the action button and gets a number on the board.</w:t>
      </w:r>
    </w:p>
    <w:p w14:paraId="1CD1E799" w14:textId="72B6456C" w:rsidR="00912726" w:rsidRDefault="00912726" w:rsidP="004419E6">
      <w:pPr>
        <w:pStyle w:val="ListParagraph"/>
        <w:numPr>
          <w:ilvl w:val="0"/>
          <w:numId w:val="30"/>
        </w:numPr>
      </w:pPr>
      <w:r>
        <w:t xml:space="preserve">By clicking on </w:t>
      </w:r>
      <w:r w:rsidR="00C9354A">
        <w:t xml:space="preserve">a box, the </w:t>
      </w:r>
      <w:r>
        <w:t>figure</w:t>
      </w:r>
      <w:r w:rsidR="00C9354A">
        <w:t xml:space="preserve"> </w:t>
      </w:r>
      <w:r>
        <w:t xml:space="preserve">will jump. The board will reduce the number on the board. A few options are </w:t>
      </w:r>
      <w:r w:rsidR="00F218EA">
        <w:t>illuminated,</w:t>
      </w:r>
      <w:r>
        <w:t xml:space="preserve"> and the player may select a direction and click</w:t>
      </w:r>
      <w:r w:rsidR="003D2548">
        <w:t>s</w:t>
      </w:r>
      <w:r>
        <w:t xml:space="preserve"> on it</w:t>
      </w:r>
      <w:r w:rsidR="003D2548">
        <w:t>s first box</w:t>
      </w:r>
      <w:r>
        <w:t xml:space="preserve">. The board number is </w:t>
      </w:r>
      <w:r w:rsidR="003D2548">
        <w:t>reduced,</w:t>
      </w:r>
      <w:r>
        <w:t xml:space="preserve"> and the process continues until the board number is 0. </w:t>
      </w:r>
    </w:p>
    <w:p w14:paraId="32FBBA2A" w14:textId="709DB739" w:rsidR="00792392" w:rsidRDefault="00792392" w:rsidP="004419E6">
      <w:pPr>
        <w:pStyle w:val="ListParagraph"/>
        <w:numPr>
          <w:ilvl w:val="0"/>
          <w:numId w:val="30"/>
        </w:numPr>
      </w:pPr>
      <w:r>
        <w:t>In advanced levels, the board numbers will not be reduced, allowing the player to make mistakes</w:t>
      </w:r>
    </w:p>
    <w:p w14:paraId="09FB66FC" w14:textId="74826B04" w:rsidR="00792392" w:rsidRDefault="00792392" w:rsidP="004419E6">
      <w:pPr>
        <w:pStyle w:val="ListParagraph"/>
        <w:numPr>
          <w:ilvl w:val="0"/>
          <w:numId w:val="30"/>
        </w:numPr>
      </w:pPr>
      <w:r>
        <w:t>In even more advanced levels, the player will also be able to forget to jump on the spot, making a mistake</w:t>
      </w:r>
    </w:p>
    <w:p w14:paraId="0A7CAA70" w14:textId="75065D73" w:rsidR="00792392" w:rsidRDefault="00792392" w:rsidP="004419E6">
      <w:pPr>
        <w:pStyle w:val="ListParagraph"/>
        <w:numPr>
          <w:ilvl w:val="0"/>
          <w:numId w:val="30"/>
        </w:numPr>
      </w:pPr>
      <w:r>
        <w:t xml:space="preserve">If the player did not reach </w:t>
      </w:r>
      <w:r w:rsidR="00F51512">
        <w:t>a</w:t>
      </w:r>
      <w:r>
        <w:t xml:space="preserve"> correct </w:t>
      </w:r>
      <w:r w:rsidR="00F51512">
        <w:t>box,</w:t>
      </w:r>
      <w:r>
        <w:t xml:space="preserve"> they will be transferred back to the last starting point</w:t>
      </w:r>
    </w:p>
    <w:p w14:paraId="16781952" w14:textId="3D902864" w:rsidR="00912726" w:rsidRDefault="00912726" w:rsidP="004419E6">
      <w:pPr>
        <w:pStyle w:val="ListParagraph"/>
        <w:numPr>
          <w:ilvl w:val="0"/>
          <w:numId w:val="30"/>
        </w:numPr>
      </w:pPr>
      <w:r>
        <w:t>The player reads the destination note</w:t>
      </w:r>
      <w:r w:rsidR="00792392">
        <w:t xml:space="preserve"> if that information is available (depending on the game level)</w:t>
      </w:r>
    </w:p>
    <w:p w14:paraId="2674FF7D" w14:textId="2FC98C52" w:rsidR="00704E14" w:rsidRDefault="00912726" w:rsidP="004419E6">
      <w:pPr>
        <w:pStyle w:val="ListParagraph"/>
        <w:numPr>
          <w:ilvl w:val="0"/>
          <w:numId w:val="30"/>
        </w:numPr>
      </w:pPr>
      <w:r>
        <w:lastRenderedPageBreak/>
        <w:t>The player clicks on the destination note card. If the player clicked on the correct card:</w:t>
      </w:r>
    </w:p>
    <w:p w14:paraId="70679F72" w14:textId="5BAE840D" w:rsidR="00912726" w:rsidRDefault="00912726" w:rsidP="004419E6">
      <w:pPr>
        <w:pStyle w:val="ListParagraph"/>
        <w:numPr>
          <w:ilvl w:val="1"/>
          <w:numId w:val="30"/>
        </w:numPr>
      </w:pPr>
      <w:r>
        <w:t>Gets a reward</w:t>
      </w:r>
      <w:r w:rsidR="00641DFE">
        <w:t>: player may choose to share their reward with family members, in particular food and water</w:t>
      </w:r>
    </w:p>
    <w:p w14:paraId="53A179EA" w14:textId="3539B7EF" w:rsidR="00912726" w:rsidRDefault="00912726" w:rsidP="004419E6">
      <w:pPr>
        <w:pStyle w:val="ListParagraph"/>
        <w:numPr>
          <w:ilvl w:val="1"/>
          <w:numId w:val="30"/>
        </w:numPr>
      </w:pPr>
      <w:r>
        <w:t>Another part of the path is illuminated</w:t>
      </w:r>
    </w:p>
    <w:p w14:paraId="70E9D3FC" w14:textId="15DBAF01" w:rsidR="00DC1898" w:rsidRDefault="00DC1898" w:rsidP="004419E6">
      <w:pPr>
        <w:pStyle w:val="ListParagraph"/>
        <w:numPr>
          <w:ilvl w:val="0"/>
          <w:numId w:val="30"/>
        </w:numPr>
      </w:pPr>
      <w:r>
        <w:t>In case of a social play, if the player failed with the selection of the destination note card a fun, humorous task will appear for the player to perform</w:t>
      </w:r>
    </w:p>
    <w:p w14:paraId="2364A785" w14:textId="3ECAB2A0" w:rsidR="003D2548" w:rsidRDefault="00F51512" w:rsidP="004419E6">
      <w:pPr>
        <w:pStyle w:val="Bold1"/>
      </w:pPr>
      <w:r>
        <w:t>Higher levels</w:t>
      </w:r>
    </w:p>
    <w:p w14:paraId="53D6F615" w14:textId="1B449FA1" w:rsidR="003D2548" w:rsidRDefault="00F51512" w:rsidP="004419E6">
      <w:r>
        <w:t>The action button provides a note name or symbol. It is the player's responsibility to decide how many jumps should be made in order to reach that destination. The destination note cards will display numbers, and the player will be required to press the correct number of jumps made.</w:t>
      </w:r>
    </w:p>
    <w:p w14:paraId="262A853C" w14:textId="63E8692C" w:rsidR="00F51512" w:rsidRDefault="00F51512" w:rsidP="004419E6">
      <w:r>
        <w:t xml:space="preserve">In even higher levels than that, the player will not be able to actually move the figure or see the board. By clicking on the correct number of jumps required, the board will illuminate </w:t>
      </w:r>
      <w:r w:rsidR="00FA6409">
        <w:t>several</w:t>
      </w:r>
      <w:r>
        <w:t xml:space="preserve"> options, and the player will be allowed to choose the direction they want.</w:t>
      </w:r>
    </w:p>
    <w:p w14:paraId="62D14362" w14:textId="2C9A331D" w:rsidR="003D2548" w:rsidRPr="00704E14" w:rsidRDefault="00FA6409" w:rsidP="004419E6">
      <w:r>
        <w:t>In higher levels still, pressing the action button will produce a sounding note: the starting and ending point, instead of the note name / symbol.</w:t>
      </w:r>
    </w:p>
    <w:p w14:paraId="4909723A" w14:textId="77777777" w:rsidR="00F93315" w:rsidRDefault="00F93315" w:rsidP="004419E6">
      <w:pPr>
        <w:pStyle w:val="Title"/>
        <w:outlineLvl w:val="0"/>
      </w:pPr>
      <w:bookmarkStart w:id="9" w:name="_Toc211850546"/>
      <w:r>
        <w:t>Game Analysis</w:t>
      </w:r>
      <w:bookmarkEnd w:id="9"/>
    </w:p>
    <w:p w14:paraId="0A7005D9" w14:textId="77777777" w:rsidR="00F93315" w:rsidRPr="002B4A59" w:rsidRDefault="00253559" w:rsidP="004419E6">
      <w:pPr>
        <w:pStyle w:val="11"/>
        <w:outlineLvl w:val="1"/>
      </w:pPr>
      <w:bookmarkStart w:id="10" w:name="_Toc211850547"/>
      <w:r>
        <w:t>Feasibilty</w:t>
      </w:r>
      <w:r w:rsidR="00D44C7B">
        <w:t xml:space="preserve">, Desirability and </w:t>
      </w:r>
      <w:r w:rsidR="00DB6561">
        <w:t>V</w:t>
      </w:r>
      <w:r w:rsidR="0056047D">
        <w:t>i</w:t>
      </w:r>
      <w:r w:rsidR="00DB6561">
        <w:t>sibility</w:t>
      </w:r>
      <w:bookmarkEnd w:id="10"/>
    </w:p>
    <w:p w14:paraId="65051BD1" w14:textId="6505E93F" w:rsidR="00D542C0" w:rsidRDefault="00253559" w:rsidP="004419E6">
      <w:pPr>
        <w:pStyle w:val="Bold1"/>
      </w:pPr>
      <w:r>
        <w:t>Feasibility</w:t>
      </w:r>
    </w:p>
    <w:p w14:paraId="485673B0" w14:textId="2B8E6553" w:rsidR="00D542C0" w:rsidRDefault="00D542C0" w:rsidP="004419E6">
      <w:r>
        <w:t>This is a computer game. I believe it to be feasible to create it, technically, both in vanilla Javascript and in Unity.</w:t>
      </w:r>
      <w:r w:rsidR="00AC6859">
        <w:t xml:space="preserve"> </w:t>
      </w:r>
    </w:p>
    <w:p w14:paraId="5FC81446" w14:textId="6C0269E3" w:rsidR="00DC10AA" w:rsidRDefault="00DC10AA" w:rsidP="004419E6">
      <w:r>
        <w:t>A high-fidelity version of the game was realized in Figma. It seems to be a feasible game.</w:t>
      </w:r>
    </w:p>
    <w:p w14:paraId="508C581B" w14:textId="77777777" w:rsidR="00DB6561" w:rsidRDefault="00DB6561" w:rsidP="004419E6">
      <w:pPr>
        <w:pStyle w:val="Bold1"/>
      </w:pPr>
      <w:r>
        <w:t>Desirability</w:t>
      </w:r>
    </w:p>
    <w:p w14:paraId="0C80F5B5" w14:textId="6AE1CCEF" w:rsidR="007E5336" w:rsidRPr="007E5336" w:rsidRDefault="00DC10AA" w:rsidP="004419E6">
      <w:r>
        <w:t>This seems to be a fun game to play.</w:t>
      </w:r>
    </w:p>
    <w:p w14:paraId="331CD9FA" w14:textId="77777777" w:rsidR="00DB6561" w:rsidRDefault="00DB6561" w:rsidP="004419E6">
      <w:pPr>
        <w:pStyle w:val="Bold1"/>
      </w:pPr>
      <w:r>
        <w:t>Visibility</w:t>
      </w:r>
    </w:p>
    <w:p w14:paraId="5A29490B" w14:textId="32E00280" w:rsidR="007E5336" w:rsidRDefault="004139F2" w:rsidP="004419E6">
      <w:r>
        <w:t>There are no prerequisites to this game. It teaches both the order of the notes as well as interval types. Every level of this game builds on the one before it.</w:t>
      </w:r>
    </w:p>
    <w:p w14:paraId="74E32150" w14:textId="77777777" w:rsidR="00DB6561" w:rsidRDefault="00DB6561" w:rsidP="004419E6">
      <w:pPr>
        <w:pStyle w:val="11"/>
        <w:outlineLvl w:val="1"/>
      </w:pPr>
      <w:bookmarkStart w:id="11" w:name="_Toc211850548"/>
      <w:r>
        <w:t>Game Mechanics</w:t>
      </w:r>
      <w:bookmarkEnd w:id="11"/>
    </w:p>
    <w:p w14:paraId="4881DD91" w14:textId="77777777" w:rsidR="00DB6561" w:rsidRDefault="001B6717" w:rsidP="004419E6">
      <w:pPr>
        <w:pStyle w:val="Bold1"/>
      </w:pPr>
      <w:r>
        <w:t>Points and scoring</w:t>
      </w:r>
    </w:p>
    <w:p w14:paraId="3A4473CE" w14:textId="716AF700" w:rsidR="00054A39" w:rsidRPr="00054A39" w:rsidRDefault="000B0321" w:rsidP="004419E6">
      <w:r>
        <w:t>This game uses accumulated gold as measurement of success.</w:t>
      </w:r>
    </w:p>
    <w:p w14:paraId="391DE5E8" w14:textId="77777777" w:rsidR="001B6717" w:rsidRDefault="001B6717" w:rsidP="004419E6">
      <w:pPr>
        <w:pStyle w:val="Bold1"/>
      </w:pPr>
      <w:r>
        <w:t>Badging and status</w:t>
      </w:r>
    </w:p>
    <w:p w14:paraId="7AC9B060" w14:textId="5F36587F" w:rsidR="00645906" w:rsidRDefault="00645906" w:rsidP="004419E6">
      <w:pPr>
        <w:pStyle w:val="a0"/>
      </w:pPr>
      <w:r>
        <w:t>Status measurements:</w:t>
      </w:r>
    </w:p>
    <w:p w14:paraId="588C918E" w14:textId="0394C01E" w:rsidR="00645906" w:rsidRPr="005D6A35" w:rsidRDefault="00645906" w:rsidP="004419E6">
      <w:pPr>
        <w:pStyle w:val="ListParagraph"/>
        <w:numPr>
          <w:ilvl w:val="0"/>
          <w:numId w:val="31"/>
        </w:numPr>
      </w:pPr>
      <w:r>
        <w:t>The status bar illustrating the progress the player made towards the treasure (measured as remaining distance to the treasure)</w:t>
      </w:r>
    </w:p>
    <w:p w14:paraId="3D2B96D3" w14:textId="7032198B" w:rsidR="00645906" w:rsidRDefault="00645906" w:rsidP="004419E6">
      <w:pPr>
        <w:pStyle w:val="ListParagraph"/>
        <w:numPr>
          <w:ilvl w:val="0"/>
          <w:numId w:val="32"/>
        </w:numPr>
      </w:pPr>
      <w:r>
        <w:t>The status bar illustrating the progress the player made towards the next game level</w:t>
      </w:r>
    </w:p>
    <w:p w14:paraId="67F343EF" w14:textId="62518114" w:rsidR="00645906" w:rsidRDefault="00645906" w:rsidP="004419E6">
      <w:pPr>
        <w:pStyle w:val="a0"/>
      </w:pPr>
      <w:r>
        <w:t>Badges</w:t>
      </w:r>
    </w:p>
    <w:p w14:paraId="6BFE2508" w14:textId="79ED957A" w:rsidR="00645906" w:rsidRDefault="00645906" w:rsidP="004419E6">
      <w:pPr>
        <w:pStyle w:val="ListParagraph"/>
        <w:numPr>
          <w:ilvl w:val="0"/>
          <w:numId w:val="32"/>
        </w:numPr>
      </w:pPr>
      <w:r>
        <w:lastRenderedPageBreak/>
        <w:t>Badge for completing a level</w:t>
      </w:r>
    </w:p>
    <w:p w14:paraId="653AE823" w14:textId="0D96BFF3" w:rsidR="00645906" w:rsidRPr="00645906" w:rsidRDefault="00645906" w:rsidP="004419E6">
      <w:pPr>
        <w:pStyle w:val="ListParagraph"/>
        <w:numPr>
          <w:ilvl w:val="0"/>
          <w:numId w:val="32"/>
        </w:numPr>
      </w:pPr>
      <w:r>
        <w:t>Badge at key strategic points on the map</w:t>
      </w:r>
    </w:p>
    <w:p w14:paraId="4B09D424" w14:textId="77777777" w:rsidR="001B6717" w:rsidRDefault="001B6717" w:rsidP="004419E6">
      <w:pPr>
        <w:pStyle w:val="Bold1"/>
      </w:pPr>
      <w:r>
        <w:t>Randomization</w:t>
      </w:r>
    </w:p>
    <w:p w14:paraId="4255673D" w14:textId="456CFF09" w:rsidR="00A51EFB" w:rsidRDefault="00A51EFB" w:rsidP="004419E6">
      <w:pPr>
        <w:pStyle w:val="ListParagraph"/>
        <w:numPr>
          <w:ilvl w:val="0"/>
          <w:numId w:val="33"/>
        </w:numPr>
      </w:pPr>
      <w:r>
        <w:t xml:space="preserve">The interval question / note request </w:t>
      </w:r>
      <w:r w:rsidR="009E19B8">
        <w:t>is</w:t>
      </w:r>
      <w:r>
        <w:t xml:space="preserve"> randomized using the action button</w:t>
      </w:r>
    </w:p>
    <w:p w14:paraId="22FC3296" w14:textId="569328BF" w:rsidR="00A51EFB" w:rsidRDefault="009E19B8" w:rsidP="004419E6">
      <w:pPr>
        <w:pStyle w:val="ListParagraph"/>
        <w:numPr>
          <w:ilvl w:val="0"/>
          <w:numId w:val="33"/>
        </w:numPr>
      </w:pPr>
      <w:r>
        <w:t>The player does not know in advance if the path selection is advancing them towards their goal, or even if it does not end in a dead-end. The only clue they have is after the selection of the direction, using the status bar. This makes this aspect random to the player at playtime</w:t>
      </w:r>
    </w:p>
    <w:p w14:paraId="658C4A2F" w14:textId="44CB776C" w:rsidR="00DC1898" w:rsidRPr="00A51EFB" w:rsidRDefault="00DC1898" w:rsidP="004419E6">
      <w:pPr>
        <w:pStyle w:val="ListParagraph"/>
        <w:numPr>
          <w:ilvl w:val="0"/>
          <w:numId w:val="33"/>
        </w:numPr>
      </w:pPr>
      <w:r>
        <w:t>In case of social play, the fun tasks are randomized</w:t>
      </w:r>
    </w:p>
    <w:p w14:paraId="531C4145" w14:textId="77777777" w:rsidR="00B4689F" w:rsidRDefault="00B4689F" w:rsidP="004419E6">
      <w:pPr>
        <w:pStyle w:val="Bold1"/>
      </w:pPr>
      <w:r>
        <w:t>Competition</w:t>
      </w:r>
    </w:p>
    <w:p w14:paraId="7BA8D5C5" w14:textId="6C745F8E" w:rsidR="0050049E" w:rsidRDefault="0050049E" w:rsidP="004419E6">
      <w:pPr>
        <w:pStyle w:val="a0"/>
      </w:pPr>
      <w:r>
        <w:t>In social play</w:t>
      </w:r>
    </w:p>
    <w:p w14:paraId="7D3AB544" w14:textId="0FF26904" w:rsidR="0050049E" w:rsidRDefault="00AA17DF" w:rsidP="004419E6">
      <w:r>
        <w:t>Competition exists between families or individuals on:</w:t>
      </w:r>
    </w:p>
    <w:p w14:paraId="3C8E047A" w14:textId="4229F81C" w:rsidR="00AA17DF" w:rsidRDefault="00AA17DF" w:rsidP="004419E6">
      <w:pPr>
        <w:pStyle w:val="ListParagraph"/>
        <w:numPr>
          <w:ilvl w:val="0"/>
          <w:numId w:val="34"/>
        </w:numPr>
      </w:pPr>
      <w:r>
        <w:t>Gold wealth accumulation</w:t>
      </w:r>
    </w:p>
    <w:p w14:paraId="6D7B9B05" w14:textId="2F545D2E" w:rsidR="00AA17DF" w:rsidRDefault="00AA17DF" w:rsidP="004419E6">
      <w:pPr>
        <w:pStyle w:val="ListParagraph"/>
        <w:numPr>
          <w:ilvl w:val="0"/>
          <w:numId w:val="34"/>
        </w:numPr>
      </w:pPr>
      <w:r>
        <w:t>Location on the map – who is more advanced</w:t>
      </w:r>
    </w:p>
    <w:p w14:paraId="336DE926" w14:textId="1E8789BD" w:rsidR="00AA17DF" w:rsidRDefault="00AA17DF" w:rsidP="004419E6">
      <w:pPr>
        <w:pStyle w:val="ListParagraph"/>
        <w:numPr>
          <w:ilvl w:val="0"/>
          <w:numId w:val="34"/>
        </w:numPr>
      </w:pPr>
      <w:r>
        <w:t>The final result: who gets the treasure</w:t>
      </w:r>
    </w:p>
    <w:p w14:paraId="4EF414D1" w14:textId="071393B9" w:rsidR="00AA17DF" w:rsidRDefault="007E201B" w:rsidP="004419E6">
      <w:pPr>
        <w:pStyle w:val="a0"/>
      </w:pPr>
      <w:r>
        <w:t>In individual play</w:t>
      </w:r>
    </w:p>
    <w:p w14:paraId="28EBC4ED" w14:textId="3BF261D5" w:rsidR="007E201B" w:rsidRPr="007E201B" w:rsidRDefault="001F4B4B" w:rsidP="004419E6">
      <w:r>
        <w:t>The board will show, before the game begins, past scores of the player. This way an individual competition against oneself is created.</w:t>
      </w:r>
    </w:p>
    <w:p w14:paraId="7E00C5E2" w14:textId="77777777" w:rsidR="00B4689F" w:rsidRDefault="00B4689F" w:rsidP="004419E6">
      <w:pPr>
        <w:pStyle w:val="Bold1"/>
      </w:pPr>
      <w:r>
        <w:t>Cooperation</w:t>
      </w:r>
    </w:p>
    <w:p w14:paraId="2DFC9725" w14:textId="1D680841" w:rsidR="00F56B86" w:rsidRPr="00F56B86" w:rsidRDefault="00F56B86" w:rsidP="004419E6">
      <w:r>
        <w:t>In social play, the players may be organized in family groups and collaborate towards finding the treasure.</w:t>
      </w:r>
    </w:p>
    <w:p w14:paraId="7EB47CCA" w14:textId="77777777" w:rsidR="00B4689F" w:rsidRDefault="00B4689F" w:rsidP="004419E6">
      <w:pPr>
        <w:pStyle w:val="Bold1"/>
      </w:pPr>
      <w:r>
        <w:t>Roleplay and Simulation</w:t>
      </w:r>
    </w:p>
    <w:p w14:paraId="264579FE" w14:textId="1132AFAA" w:rsidR="00F56B86" w:rsidRPr="00F56B86" w:rsidRDefault="00F56B86" w:rsidP="004419E6">
      <w:r>
        <w:t xml:space="preserve">The player is a gold digger: </w:t>
      </w:r>
      <w:r w:rsidR="00D814E8">
        <w:t>it is a realistic roleplay, as the player may become “hungry” or “thirsty” if not enough food or water is in their store. They may even “die” if they do not get sufficient food.</w:t>
      </w:r>
    </w:p>
    <w:p w14:paraId="6D243DCD" w14:textId="77777777" w:rsidR="00E355CF" w:rsidRDefault="00E355CF" w:rsidP="004419E6">
      <w:pPr>
        <w:pStyle w:val="Bold1"/>
      </w:pPr>
      <w:r>
        <w:t>Exploration</w:t>
      </w:r>
    </w:p>
    <w:p w14:paraId="231A8BD4" w14:textId="30CB8C99" w:rsidR="00AC4E57" w:rsidRPr="00AC4E57" w:rsidRDefault="00AC4E57" w:rsidP="004419E6">
      <w:r>
        <w:t>In the game players get to explore the mine. It is, after all, a quest.</w:t>
      </w:r>
    </w:p>
    <w:p w14:paraId="2263DB62" w14:textId="77777777" w:rsidR="00E355CF" w:rsidRDefault="00E355CF" w:rsidP="004419E6">
      <w:pPr>
        <w:pStyle w:val="Bold1"/>
      </w:pPr>
      <w:r>
        <w:t>Levels</w:t>
      </w:r>
    </w:p>
    <w:p w14:paraId="4DF35903" w14:textId="0E3ECCE3" w:rsidR="00AC4E57" w:rsidRPr="00AC4E57" w:rsidRDefault="00AC4E57" w:rsidP="004419E6">
      <w:r>
        <w:t>Levels exist in this game.</w:t>
      </w:r>
    </w:p>
    <w:p w14:paraId="6BE40675" w14:textId="77777777" w:rsidR="00CC1602" w:rsidRDefault="00CC1602" w:rsidP="004419E6">
      <w:pPr>
        <w:pStyle w:val="Bold1"/>
      </w:pPr>
      <w:r>
        <w:t>Collection</w:t>
      </w:r>
    </w:p>
    <w:p w14:paraId="2A2C5700" w14:textId="1BFFA242" w:rsidR="00AC4E57" w:rsidRDefault="00AC4E57" w:rsidP="004419E6">
      <w:r>
        <w:t>Players collect:</w:t>
      </w:r>
    </w:p>
    <w:p w14:paraId="62497296" w14:textId="5E0DE0C9" w:rsidR="00AC4E57" w:rsidRDefault="00AC4E57" w:rsidP="004419E6">
      <w:pPr>
        <w:pStyle w:val="ListParagraph"/>
        <w:numPr>
          <w:ilvl w:val="0"/>
          <w:numId w:val="35"/>
        </w:numPr>
      </w:pPr>
      <w:r>
        <w:t>Gold</w:t>
      </w:r>
    </w:p>
    <w:p w14:paraId="0E5563DA" w14:textId="7E25F1DB" w:rsidR="00AC4E57" w:rsidRDefault="00AC4E57" w:rsidP="004419E6">
      <w:pPr>
        <w:pStyle w:val="ListParagraph"/>
        <w:numPr>
          <w:ilvl w:val="0"/>
          <w:numId w:val="35"/>
        </w:numPr>
      </w:pPr>
      <w:r>
        <w:t>Badges</w:t>
      </w:r>
    </w:p>
    <w:p w14:paraId="25D897C3" w14:textId="77777777" w:rsidR="008A6B1F" w:rsidRDefault="00CC1602" w:rsidP="004419E6">
      <w:pPr>
        <w:pStyle w:val="Bold1"/>
      </w:pPr>
      <w:r>
        <w:t>Loss Aversion</w:t>
      </w:r>
    </w:p>
    <w:p w14:paraId="6D6BF5CF" w14:textId="637A4E5E" w:rsidR="00556E0A" w:rsidRPr="00556E0A" w:rsidRDefault="00556E0A" w:rsidP="004419E6">
      <w:r>
        <w:t>Players may lose gold if they do not find sufficient supplies.</w:t>
      </w:r>
    </w:p>
    <w:p w14:paraId="0142E4FE" w14:textId="77777777" w:rsidR="00CC1602" w:rsidRDefault="00DF60F2" w:rsidP="004419E6">
      <w:pPr>
        <w:pStyle w:val="Bold1"/>
      </w:pPr>
      <w:r>
        <w:t>Progress</w:t>
      </w:r>
    </w:p>
    <w:p w14:paraId="60FB5D75" w14:textId="1EDC65D7" w:rsidR="00285BC2" w:rsidRPr="00285BC2" w:rsidRDefault="00285BC2" w:rsidP="004419E6">
      <w:r>
        <w:t>We are using progress bars to measure progress towards the gold and towards completing a level. In addition, the gold itself measures progress in the game.</w:t>
      </w:r>
    </w:p>
    <w:p w14:paraId="7E578CE2" w14:textId="77777777" w:rsidR="00DF60F2" w:rsidRDefault="00DF60F2" w:rsidP="004419E6">
      <w:pPr>
        <w:pStyle w:val="Bold1"/>
      </w:pPr>
      <w:r>
        <w:t>Feedback</w:t>
      </w:r>
    </w:p>
    <w:p w14:paraId="024E61E4" w14:textId="33F57D8B" w:rsidR="00904F96" w:rsidRPr="00904F96" w:rsidRDefault="00904F96" w:rsidP="004419E6">
      <w:r>
        <w:t>Is provided via the cards</w:t>
      </w:r>
    </w:p>
    <w:p w14:paraId="7FC4A52C" w14:textId="77777777" w:rsidR="00DF60F2" w:rsidRDefault="008B75BF" w:rsidP="004419E6">
      <w:pPr>
        <w:pStyle w:val="Bold1"/>
      </w:pPr>
      <w:r>
        <w:t>Story</w:t>
      </w:r>
    </w:p>
    <w:p w14:paraId="40CAC014" w14:textId="38BA1F3A" w:rsidR="00904F96" w:rsidRPr="00904F96" w:rsidRDefault="00904F96" w:rsidP="004419E6">
      <w:r>
        <w:lastRenderedPageBreak/>
        <w:t>See above</w:t>
      </w:r>
    </w:p>
    <w:p w14:paraId="4BAD9B3B" w14:textId="77777777" w:rsidR="008E3C0C" w:rsidRDefault="008E3C0C" w:rsidP="004419E6">
      <w:pPr>
        <w:pStyle w:val="Bold1"/>
        <w:rPr>
          <w:lang w:val="en-IL"/>
        </w:rPr>
      </w:pPr>
      <w:r>
        <w:rPr>
          <w:lang w:val="en-IL"/>
        </w:rPr>
        <w:t>Unlocking Content</w:t>
      </w:r>
    </w:p>
    <w:p w14:paraId="691B6B26" w14:textId="22675FE5" w:rsidR="008E3C0C" w:rsidRPr="008E3C0C" w:rsidRDefault="008E3C0C" w:rsidP="004419E6">
      <w:pPr>
        <w:rPr>
          <w:lang w:val="en-IL"/>
        </w:rPr>
      </w:pPr>
      <w:r>
        <w:rPr>
          <w:lang w:val="en-IL"/>
        </w:rPr>
        <w:t>The path is only partially known and is unlocked as the game continues.</w:t>
      </w:r>
    </w:p>
    <w:p w14:paraId="210E181E" w14:textId="77777777" w:rsidR="008E3C0C" w:rsidRDefault="008E3C0C" w:rsidP="004419E6">
      <w:pPr>
        <w:pStyle w:val="Bold1"/>
        <w:rPr>
          <w:lang w:val="en-IL"/>
        </w:rPr>
      </w:pPr>
      <w:r>
        <w:rPr>
          <w:lang w:val="en-IL"/>
        </w:rPr>
        <w:t>Quest</w:t>
      </w:r>
    </w:p>
    <w:p w14:paraId="434CD981" w14:textId="6896A5E0" w:rsidR="008E3C0C" w:rsidRPr="008E3C0C" w:rsidRDefault="008E3C0C" w:rsidP="004419E6">
      <w:pPr>
        <w:rPr>
          <w:lang w:val="en-IL"/>
        </w:rPr>
      </w:pPr>
      <w:r>
        <w:rPr>
          <w:lang w:val="en-IL"/>
        </w:rPr>
        <w:t>Obviously.</w:t>
      </w:r>
    </w:p>
    <w:p w14:paraId="35421E68" w14:textId="77777777" w:rsidR="00F04262" w:rsidRDefault="00F04262" w:rsidP="004419E6">
      <w:pPr>
        <w:pStyle w:val="Bold1"/>
        <w:rPr>
          <w:lang w:val="en-IL"/>
        </w:rPr>
      </w:pPr>
      <w:r>
        <w:rPr>
          <w:lang w:val="en-IL"/>
        </w:rPr>
        <w:t>Identity and Avatar</w:t>
      </w:r>
    </w:p>
    <w:p w14:paraId="30A93EEF" w14:textId="10F2CA8F" w:rsidR="00F04262" w:rsidRPr="00F04262" w:rsidRDefault="00F04262" w:rsidP="004419E6">
      <w:pPr>
        <w:rPr>
          <w:lang w:val="en-IL"/>
        </w:rPr>
      </w:pPr>
      <w:r>
        <w:rPr>
          <w:lang w:val="en-IL"/>
        </w:rPr>
        <w:t>The player has an avatar on the game.</w:t>
      </w:r>
    </w:p>
    <w:p w14:paraId="00DB83A0" w14:textId="77777777" w:rsidR="00F04262" w:rsidRDefault="00F04262" w:rsidP="004419E6">
      <w:pPr>
        <w:pStyle w:val="Bold1"/>
        <w:rPr>
          <w:lang w:val="en-IL"/>
        </w:rPr>
      </w:pPr>
      <w:r>
        <w:rPr>
          <w:lang w:val="en-IL"/>
        </w:rPr>
        <w:t>Trade and Share</w:t>
      </w:r>
    </w:p>
    <w:p w14:paraId="645D80C9" w14:textId="4D80191A" w:rsidR="00F04262" w:rsidRPr="00F04262" w:rsidRDefault="00F04262" w:rsidP="004419E6">
      <w:pPr>
        <w:rPr>
          <w:lang w:val="en-IL"/>
        </w:rPr>
      </w:pPr>
      <w:r>
        <w:rPr>
          <w:lang w:val="en-IL"/>
        </w:rPr>
        <w:t>Players can trade gold for supplies.</w:t>
      </w:r>
    </w:p>
    <w:p w14:paraId="3025A12F" w14:textId="77777777" w:rsidR="008E3C0C" w:rsidRDefault="008E3C0C" w:rsidP="004419E6">
      <w:pPr>
        <w:pStyle w:val="Bold1"/>
        <w:rPr>
          <w:lang w:val="en-IL"/>
        </w:rPr>
      </w:pPr>
      <w:r>
        <w:rPr>
          <w:lang w:val="en-IL"/>
        </w:rPr>
        <w:t>Scarcity</w:t>
      </w:r>
    </w:p>
    <w:p w14:paraId="169962FD" w14:textId="4BF53463" w:rsidR="008E3C0C" w:rsidRPr="008E3C0C" w:rsidRDefault="008E3C0C" w:rsidP="004419E6">
      <w:pPr>
        <w:rPr>
          <w:lang w:val="en-IL"/>
        </w:rPr>
      </w:pPr>
      <w:r>
        <w:rPr>
          <w:lang w:val="en-IL"/>
        </w:rPr>
        <w:t>Food and water are scarce. Players are able to get them by random only.</w:t>
      </w:r>
    </w:p>
    <w:p w14:paraId="286458ED" w14:textId="47CD9ECD" w:rsidR="008E3C0C" w:rsidRDefault="008E3C0C" w:rsidP="004419E6">
      <w:pPr>
        <w:pStyle w:val="Bold1"/>
        <w:rPr>
          <w:lang w:val="en-IL"/>
        </w:rPr>
      </w:pPr>
      <w:r>
        <w:rPr>
          <w:lang w:val="en-IL"/>
        </w:rPr>
        <w:t>Elements not used:</w:t>
      </w:r>
    </w:p>
    <w:p w14:paraId="635AFEAB" w14:textId="77777777" w:rsidR="008E3C0C" w:rsidRDefault="008E3C0C" w:rsidP="004419E6">
      <w:pPr>
        <w:pStyle w:val="ListParagraph"/>
        <w:numPr>
          <w:ilvl w:val="0"/>
          <w:numId w:val="7"/>
        </w:numPr>
      </w:pPr>
      <w:r>
        <w:t>Mystery. Curiosity. Drama</w:t>
      </w:r>
    </w:p>
    <w:p w14:paraId="46CBBC2C" w14:textId="77777777" w:rsidR="008E3C0C" w:rsidRDefault="008E3C0C" w:rsidP="004419E6">
      <w:pPr>
        <w:pStyle w:val="ListParagraph"/>
        <w:numPr>
          <w:ilvl w:val="0"/>
          <w:numId w:val="7"/>
        </w:numPr>
      </w:pPr>
      <w:r>
        <w:t>Time pressure</w:t>
      </w:r>
    </w:p>
    <w:p w14:paraId="7FBDC41E" w14:textId="2F7C37A6" w:rsidR="00F04262" w:rsidRDefault="00F04262" w:rsidP="004419E6">
      <w:pPr>
        <w:pStyle w:val="ListParagraph"/>
        <w:numPr>
          <w:ilvl w:val="0"/>
          <w:numId w:val="7"/>
        </w:numPr>
      </w:pPr>
      <w:r>
        <w:t>Boss fight</w:t>
      </w:r>
    </w:p>
    <w:p w14:paraId="1E21273E" w14:textId="77777777" w:rsidR="0087257A" w:rsidRDefault="001C258F" w:rsidP="004419E6">
      <w:pPr>
        <w:pStyle w:val="11"/>
        <w:outlineLvl w:val="1"/>
      </w:pPr>
      <w:bookmarkStart w:id="12" w:name="_Toc211850549"/>
      <w:r>
        <w:t>Motivational engines</w:t>
      </w:r>
      <w:bookmarkEnd w:id="12"/>
    </w:p>
    <w:p w14:paraId="78EB429F" w14:textId="77777777" w:rsidR="001C258F" w:rsidRDefault="001C258F" w:rsidP="004419E6">
      <w:pPr>
        <w:pStyle w:val="3"/>
        <w:outlineLvl w:val="2"/>
      </w:pPr>
      <w:bookmarkStart w:id="13" w:name="_Toc211850550"/>
      <w:r>
        <w:t>Mastery</w:t>
      </w:r>
      <w:bookmarkEnd w:id="13"/>
    </w:p>
    <w:p w14:paraId="7467CA71" w14:textId="77777777" w:rsidR="001C258F" w:rsidRDefault="00395B1D" w:rsidP="004419E6">
      <w:pPr>
        <w:pStyle w:val="Bold1"/>
        <w:rPr>
          <w:lang w:val="en-IL"/>
        </w:rPr>
      </w:pPr>
      <w:r>
        <w:rPr>
          <w:lang w:val="en-IL"/>
        </w:rPr>
        <w:t>Feedback</w:t>
      </w:r>
    </w:p>
    <w:p w14:paraId="738FA8AF" w14:textId="32018AE8" w:rsidR="00DA6908" w:rsidRPr="00DA6908" w:rsidRDefault="00DA6908" w:rsidP="004419E6">
      <w:pPr>
        <w:rPr>
          <w:lang w:val="en-IL"/>
        </w:rPr>
      </w:pPr>
      <w:r>
        <w:rPr>
          <w:lang w:val="en-IL"/>
        </w:rPr>
        <w:t>Feedback is provided to the player throughout the game mechanics.</w:t>
      </w:r>
    </w:p>
    <w:p w14:paraId="4CCE347B" w14:textId="77777777" w:rsidR="00395B1D" w:rsidRDefault="00395B1D" w:rsidP="004419E6">
      <w:pPr>
        <w:pStyle w:val="Bold1"/>
        <w:rPr>
          <w:lang w:val="en-IL"/>
        </w:rPr>
      </w:pPr>
      <w:r>
        <w:rPr>
          <w:lang w:val="en-IL"/>
        </w:rPr>
        <w:t>Boundaries and rules</w:t>
      </w:r>
    </w:p>
    <w:p w14:paraId="7D8D96AB" w14:textId="67F8B25D" w:rsidR="00433226" w:rsidRPr="00433226" w:rsidRDefault="00433226" w:rsidP="004419E6">
      <w:pPr>
        <w:rPr>
          <w:lang w:val="en-IL"/>
        </w:rPr>
      </w:pPr>
      <w:r>
        <w:rPr>
          <w:lang w:val="en-IL"/>
        </w:rPr>
        <w:t>This needs to be attended to when creating the game.</w:t>
      </w:r>
    </w:p>
    <w:p w14:paraId="1DC02E06" w14:textId="77777777" w:rsidR="00395B1D" w:rsidRDefault="00395B1D" w:rsidP="004419E6">
      <w:pPr>
        <w:pStyle w:val="Bold1"/>
        <w:rPr>
          <w:lang w:val="en-IL"/>
        </w:rPr>
      </w:pPr>
      <w:r>
        <w:rPr>
          <w:lang w:val="en-IL"/>
        </w:rPr>
        <w:t>Achievable Challenges</w:t>
      </w:r>
    </w:p>
    <w:p w14:paraId="7E7C9814" w14:textId="498A742F" w:rsidR="00433226" w:rsidRPr="00433226" w:rsidRDefault="00433226" w:rsidP="004419E6">
      <w:pPr>
        <w:rPr>
          <w:lang w:val="en-IL"/>
        </w:rPr>
      </w:pPr>
      <w:r>
        <w:rPr>
          <w:lang w:val="en-IL"/>
        </w:rPr>
        <w:t>The challenges are constantly achievable for the players from the get-go.</w:t>
      </w:r>
    </w:p>
    <w:p w14:paraId="70B25FC3" w14:textId="77777777" w:rsidR="005D1FDB" w:rsidRDefault="005D1FDB" w:rsidP="004419E6">
      <w:pPr>
        <w:pStyle w:val="Bold1"/>
        <w:rPr>
          <w:lang w:val="en-IL"/>
        </w:rPr>
      </w:pPr>
      <w:r>
        <w:rPr>
          <w:lang w:val="en-IL"/>
        </w:rPr>
        <w:t>Stepping stones</w:t>
      </w:r>
    </w:p>
    <w:p w14:paraId="30D20A5D" w14:textId="1BA5349F" w:rsidR="00433226" w:rsidRPr="00433226" w:rsidRDefault="00433226" w:rsidP="004419E6">
      <w:pPr>
        <w:rPr>
          <w:lang w:val="en-IL"/>
        </w:rPr>
      </w:pPr>
      <w:r>
        <w:rPr>
          <w:lang w:val="en-IL"/>
        </w:rPr>
        <w:t>These occur naturally with the increase in game level but must be attended to when creating the game.</w:t>
      </w:r>
    </w:p>
    <w:p w14:paraId="0610B5E7" w14:textId="77777777" w:rsidR="001C258F" w:rsidRDefault="005D1FDB" w:rsidP="004419E6">
      <w:pPr>
        <w:pStyle w:val="Bold1"/>
      </w:pPr>
      <w:r>
        <w:t>Reward loops</w:t>
      </w:r>
    </w:p>
    <w:p w14:paraId="464CFFD2" w14:textId="5B9891E2" w:rsidR="00433226" w:rsidRPr="00433226" w:rsidRDefault="00F433BC" w:rsidP="004419E6">
      <w:r>
        <w:t>Two loops: level and distance to the treasure.</w:t>
      </w:r>
    </w:p>
    <w:p w14:paraId="4A1F0E59" w14:textId="77777777" w:rsidR="005D1FDB" w:rsidRPr="005D1FDB" w:rsidRDefault="005D1FDB" w:rsidP="004419E6">
      <w:pPr>
        <w:pStyle w:val="3"/>
        <w:outlineLvl w:val="2"/>
      </w:pPr>
      <w:bookmarkStart w:id="14" w:name="_Toc211850551"/>
      <w:r>
        <w:t>Meaning</w:t>
      </w:r>
      <w:bookmarkEnd w:id="14"/>
    </w:p>
    <w:p w14:paraId="24764559" w14:textId="2AFCF1BC" w:rsidR="001C258F" w:rsidRDefault="005D1FDB" w:rsidP="004419E6">
      <w:pPr>
        <w:pStyle w:val="Bold1"/>
      </w:pPr>
      <w:r>
        <w:t>Inner meaning (story inspiration)</w:t>
      </w:r>
    </w:p>
    <w:p w14:paraId="5CB41F46" w14:textId="20486A86" w:rsidR="00C36DA3" w:rsidRPr="00C36DA3" w:rsidRDefault="00C36DA3" w:rsidP="004419E6">
      <w:r>
        <w:t>There is a clear, exciting story here.</w:t>
      </w:r>
    </w:p>
    <w:p w14:paraId="684F3914" w14:textId="77777777" w:rsidR="005D1FDB" w:rsidRDefault="005D1FDB" w:rsidP="004419E6">
      <w:pPr>
        <w:pStyle w:val="Bold1"/>
      </w:pPr>
      <w:r>
        <w:t>Collaboration</w:t>
      </w:r>
    </w:p>
    <w:p w14:paraId="3A04E3FA" w14:textId="470F65A6" w:rsidR="00C36DA3" w:rsidRPr="00C36DA3" w:rsidRDefault="00C36DA3" w:rsidP="004419E6">
      <w:r>
        <w:t>Players may collaborate with “family” members.</w:t>
      </w:r>
    </w:p>
    <w:p w14:paraId="424D94A0" w14:textId="77777777" w:rsidR="005D1FDB" w:rsidRDefault="005D1FDB" w:rsidP="004419E6">
      <w:pPr>
        <w:pStyle w:val="Bold1"/>
      </w:pPr>
      <w:r>
        <w:t>Meaningful productivity</w:t>
      </w:r>
    </w:p>
    <w:p w14:paraId="144F6486" w14:textId="0C29B845" w:rsidR="00C36DA3" w:rsidRPr="00C36DA3" w:rsidRDefault="00C36DA3" w:rsidP="004419E6">
      <w:r>
        <w:t>The players play for gold, and for the sense of achievement in locating the treasure. It is a treasure hunt.</w:t>
      </w:r>
    </w:p>
    <w:p w14:paraId="354B883B" w14:textId="77777777" w:rsidR="0056047D" w:rsidRPr="005D1FDB" w:rsidRDefault="0056047D" w:rsidP="004419E6">
      <w:pPr>
        <w:pStyle w:val="3"/>
        <w:outlineLvl w:val="2"/>
      </w:pPr>
      <w:bookmarkStart w:id="15" w:name="_Toc211850552"/>
      <w:r>
        <w:lastRenderedPageBreak/>
        <w:t>Autonomy</w:t>
      </w:r>
      <w:bookmarkEnd w:id="15"/>
    </w:p>
    <w:p w14:paraId="2DB60B90" w14:textId="77777777" w:rsidR="0056047D" w:rsidRDefault="0056047D" w:rsidP="004419E6">
      <w:pPr>
        <w:pStyle w:val="Bold1"/>
      </w:pPr>
      <w:r>
        <w:t>Option choices</w:t>
      </w:r>
    </w:p>
    <w:p w14:paraId="1765F33D" w14:textId="7615580F" w:rsidR="00ED78A5" w:rsidRDefault="00ED78A5" w:rsidP="004419E6">
      <w:r>
        <w:t>The player has the following choices:</w:t>
      </w:r>
    </w:p>
    <w:p w14:paraId="4FBEC1B6" w14:textId="45FA2208" w:rsidR="00ED78A5" w:rsidRDefault="00ED78A5" w:rsidP="004419E6">
      <w:pPr>
        <w:pStyle w:val="ListParagraph"/>
        <w:numPr>
          <w:ilvl w:val="0"/>
          <w:numId w:val="36"/>
        </w:numPr>
      </w:pPr>
      <w:r>
        <w:t>Choose a path (this is random really, and the player has little information to go on, but still, it is there)</w:t>
      </w:r>
    </w:p>
    <w:p w14:paraId="5AD7B8E8" w14:textId="73EA3DB5" w:rsidR="00ED78A5" w:rsidRDefault="00ED78A5" w:rsidP="004419E6">
      <w:pPr>
        <w:pStyle w:val="ListParagraph"/>
        <w:numPr>
          <w:ilvl w:val="0"/>
          <w:numId w:val="36"/>
        </w:numPr>
      </w:pPr>
      <w:r>
        <w:t>In case of a failure, the player may choose the fun task</w:t>
      </w:r>
    </w:p>
    <w:p w14:paraId="60A56418" w14:textId="183EC1B5" w:rsidR="00ED78A5" w:rsidRDefault="00ED78A5" w:rsidP="004419E6">
      <w:pPr>
        <w:pStyle w:val="ListParagraph"/>
        <w:numPr>
          <w:ilvl w:val="0"/>
          <w:numId w:val="36"/>
        </w:numPr>
      </w:pPr>
      <w:r>
        <w:t>Whether to play in a family group or alone</w:t>
      </w:r>
    </w:p>
    <w:p w14:paraId="42DD885A" w14:textId="05B4FC79" w:rsidR="00ED78A5" w:rsidRDefault="00ED78A5" w:rsidP="004419E6">
      <w:pPr>
        <w:pStyle w:val="ListParagraph"/>
        <w:numPr>
          <w:ilvl w:val="0"/>
          <w:numId w:val="36"/>
        </w:numPr>
      </w:pPr>
      <w:r>
        <w:t>How to divide wealth among the family members</w:t>
      </w:r>
    </w:p>
    <w:p w14:paraId="28259934" w14:textId="71A3FBDB" w:rsidR="00ED78A5" w:rsidRDefault="00ED78A5" w:rsidP="004419E6">
      <w:pPr>
        <w:pStyle w:val="ListParagraph"/>
        <w:numPr>
          <w:ilvl w:val="0"/>
          <w:numId w:val="36"/>
        </w:numPr>
      </w:pPr>
      <w:r>
        <w:t>Whether to share supplies with family members</w:t>
      </w:r>
    </w:p>
    <w:p w14:paraId="5312B68E" w14:textId="446C170A" w:rsidR="00ED78A5" w:rsidRPr="00ED78A5" w:rsidRDefault="00ED78A5" w:rsidP="004419E6">
      <w:pPr>
        <w:pStyle w:val="ListParagraph"/>
        <w:numPr>
          <w:ilvl w:val="0"/>
          <w:numId w:val="36"/>
        </w:numPr>
      </w:pPr>
      <w:r>
        <w:t>Whether to sell resources, and for what price</w:t>
      </w:r>
    </w:p>
    <w:p w14:paraId="3BE65BC5" w14:textId="77777777" w:rsidR="001C258F" w:rsidRDefault="0056047D" w:rsidP="004419E6">
      <w:pPr>
        <w:pStyle w:val="Bold1"/>
      </w:pPr>
      <w:r>
        <w:t>Failure as a motivational technique</w:t>
      </w:r>
    </w:p>
    <w:p w14:paraId="62BD95F3" w14:textId="4ED6FAD1" w:rsidR="00D81827" w:rsidRPr="00D81827" w:rsidRDefault="00D81827" w:rsidP="004419E6">
      <w:r>
        <w:t>The fun activities in case of failure should provide this.</w:t>
      </w:r>
    </w:p>
    <w:p w14:paraId="0F5B60D9" w14:textId="77777777" w:rsidR="00F3342E" w:rsidRPr="005D1FDB" w:rsidRDefault="00F3342E" w:rsidP="004419E6">
      <w:pPr>
        <w:pStyle w:val="3"/>
        <w:outlineLvl w:val="2"/>
      </w:pPr>
      <w:bookmarkStart w:id="16" w:name="_Toc211850553"/>
      <w:r>
        <w:t>Community</w:t>
      </w:r>
      <w:bookmarkEnd w:id="16"/>
    </w:p>
    <w:p w14:paraId="3F9F14DD" w14:textId="77777777" w:rsidR="001C258F" w:rsidRDefault="008853BB" w:rsidP="004419E6">
      <w:pPr>
        <w:pStyle w:val="Bold1"/>
      </w:pPr>
      <w:r>
        <w:t>Helping others</w:t>
      </w:r>
    </w:p>
    <w:p w14:paraId="54F02652" w14:textId="4378F119" w:rsidR="001C258F" w:rsidRDefault="00A85E8B" w:rsidP="004419E6">
      <w:r>
        <w:t>Help opportunities exist within the family.</w:t>
      </w:r>
    </w:p>
    <w:p w14:paraId="75B6AB00" w14:textId="2844D5EA" w:rsidR="004419E6" w:rsidRDefault="004419E6" w:rsidP="004419E6">
      <w:pPr>
        <w:pStyle w:val="Title"/>
        <w:outlineLvl w:val="0"/>
      </w:pPr>
      <w:bookmarkStart w:id="17" w:name="_Toc211850554"/>
      <w:r>
        <w:t>Coding Requirements</w:t>
      </w:r>
      <w:bookmarkEnd w:id="17"/>
    </w:p>
    <w:p w14:paraId="0336133D" w14:textId="7C2DDD13" w:rsidR="00DF78B0" w:rsidRDefault="00DF78B0" w:rsidP="00DF78B0">
      <w:pPr>
        <w:pStyle w:val="11"/>
        <w:outlineLvl w:val="1"/>
      </w:pPr>
      <w:r>
        <w:t>General Description</w:t>
      </w:r>
    </w:p>
    <w:p w14:paraId="06A7B4D7" w14:textId="2AABD1C8" w:rsidR="00DF78B0" w:rsidRDefault="005E6A78" w:rsidP="00DF78B0">
      <w:r>
        <w:t xml:space="preserve">The code will use Javascript RPG technique, </w:t>
      </w:r>
      <w:r w:rsidR="003A1ED9">
        <w:t>possibly with Camera.</w:t>
      </w:r>
    </w:p>
    <w:p w14:paraId="1B735AD1" w14:textId="090D4B4A" w:rsidR="003A1ED9" w:rsidRDefault="003A1ED9" w:rsidP="003A1ED9">
      <w:pPr>
        <w:pStyle w:val="Bold1"/>
      </w:pPr>
      <w:r>
        <w:t>Step 1: Initial State</w:t>
      </w:r>
    </w:p>
    <w:p w14:paraId="5A7BAC40" w14:textId="39F733E1" w:rsidR="003A1ED9" w:rsidRDefault="003A1ED9" w:rsidP="003A1ED9">
      <w:pPr>
        <w:pStyle w:val="ListParagraph"/>
        <w:numPr>
          <w:ilvl w:val="0"/>
          <w:numId w:val="37"/>
        </w:numPr>
      </w:pPr>
      <w:r>
        <w:t>The map is in its starting position: the note Do will be painted in square 1 of the grid</w:t>
      </w:r>
    </w:p>
    <w:p w14:paraId="7C94D5CE" w14:textId="3EA65425" w:rsidR="005736A6" w:rsidRDefault="003A1ED9" w:rsidP="003A1ED9">
      <w:pPr>
        <w:pStyle w:val="ListParagraph"/>
        <w:numPr>
          <w:ilvl w:val="0"/>
          <w:numId w:val="37"/>
        </w:numPr>
      </w:pPr>
      <w:r>
        <w:t>A random route will be selected to show two possible selections to the user.</w:t>
      </w:r>
      <w:r w:rsidR="005736A6">
        <w:t xml:space="preserve"> Some tasks:</w:t>
      </w:r>
    </w:p>
    <w:p w14:paraId="56010E13" w14:textId="450299C1" w:rsidR="005736A6" w:rsidRDefault="005736A6" w:rsidP="005736A6">
      <w:pPr>
        <w:pStyle w:val="ListParagraph"/>
        <w:numPr>
          <w:ilvl w:val="1"/>
          <w:numId w:val="37"/>
        </w:numPr>
      </w:pPr>
      <w:r>
        <w:t>Print a grid to a canvas</w:t>
      </w:r>
    </w:p>
    <w:p w14:paraId="6D6196E6" w14:textId="22F2E0AD" w:rsidR="005736A6" w:rsidRDefault="005736A6" w:rsidP="005736A6">
      <w:pPr>
        <w:pStyle w:val="ListParagraph"/>
        <w:numPr>
          <w:ilvl w:val="1"/>
          <w:numId w:val="37"/>
        </w:numPr>
      </w:pPr>
      <w:r>
        <w:t>Draw two maps</w:t>
      </w:r>
    </w:p>
    <w:p w14:paraId="1699A34E" w14:textId="35417565" w:rsidR="005736A6" w:rsidRDefault="005736A6" w:rsidP="005736A6">
      <w:pPr>
        <w:pStyle w:val="ListParagraph"/>
        <w:numPr>
          <w:ilvl w:val="1"/>
          <w:numId w:val="37"/>
        </w:numPr>
      </w:pPr>
      <w:r>
        <w:t>Paint red blocks where you want to have notes</w:t>
      </w:r>
    </w:p>
    <w:p w14:paraId="7D6EB8FC" w14:textId="35F4BA9F" w:rsidR="003A1ED9" w:rsidRDefault="003A1ED9" w:rsidP="005736A6">
      <w:pPr>
        <w:pStyle w:val="ListParagraph"/>
        <w:numPr>
          <w:ilvl w:val="0"/>
          <w:numId w:val="37"/>
        </w:numPr>
      </w:pPr>
      <w:r>
        <w:t xml:space="preserve"> </w:t>
      </w:r>
      <w:r w:rsidR="005736A6">
        <w:t>Have a Player outside near the entry block</w:t>
      </w:r>
    </w:p>
    <w:p w14:paraId="3A96DD5E" w14:textId="22A5B78E" w:rsidR="005736A6" w:rsidRPr="003A1ED9" w:rsidRDefault="005736A6" w:rsidP="005736A6">
      <w:pPr>
        <w:pStyle w:val="ListParagraph"/>
        <w:numPr>
          <w:ilvl w:val="0"/>
          <w:numId w:val="37"/>
        </w:numPr>
      </w:pPr>
      <w:r>
        <w:t>Make a click event on a tile: each click will move the player to that tile</w:t>
      </w:r>
    </w:p>
    <w:sectPr w:rsidR="005736A6" w:rsidRPr="003A1ED9" w:rsidSect="00FB41A3">
      <w:headerReference w:type="default" r:id="rId12"/>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8345" w14:textId="77777777" w:rsidR="008C7306" w:rsidRDefault="008C7306" w:rsidP="00F63ACD">
      <w:r>
        <w:separator/>
      </w:r>
    </w:p>
  </w:endnote>
  <w:endnote w:type="continuationSeparator" w:id="0">
    <w:p w14:paraId="2D5212AC" w14:textId="77777777" w:rsidR="008C7306" w:rsidRDefault="008C7306" w:rsidP="00F63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EA09F" w14:textId="77777777" w:rsidR="008C7306" w:rsidRDefault="008C7306" w:rsidP="00F63ACD">
      <w:r>
        <w:separator/>
      </w:r>
    </w:p>
  </w:footnote>
  <w:footnote w:type="continuationSeparator" w:id="0">
    <w:p w14:paraId="7590840C" w14:textId="77777777" w:rsidR="008C7306" w:rsidRDefault="008C7306" w:rsidP="00F63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41AE" w14:textId="77777777" w:rsidR="00CD18BA" w:rsidRPr="007C5632" w:rsidRDefault="00CD18BA" w:rsidP="00F63A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A20"/>
    <w:multiLevelType w:val="hybridMultilevel"/>
    <w:tmpl w:val="48F08A0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DC0D8D"/>
    <w:multiLevelType w:val="hybridMultilevel"/>
    <w:tmpl w:val="78D273DE"/>
    <w:lvl w:ilvl="0" w:tplc="2000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4EE6041"/>
    <w:multiLevelType w:val="hybridMultilevel"/>
    <w:tmpl w:val="CBF6513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14084D"/>
    <w:multiLevelType w:val="hybridMultilevel"/>
    <w:tmpl w:val="7046A824"/>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5307E51"/>
    <w:multiLevelType w:val="hybridMultilevel"/>
    <w:tmpl w:val="54745BD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6765AB6"/>
    <w:multiLevelType w:val="hybridMultilevel"/>
    <w:tmpl w:val="9DAC5E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9AE55DC"/>
    <w:multiLevelType w:val="hybridMultilevel"/>
    <w:tmpl w:val="4D74D3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B177DC1"/>
    <w:multiLevelType w:val="hybridMultilevel"/>
    <w:tmpl w:val="475E451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B390EF9"/>
    <w:multiLevelType w:val="hybridMultilevel"/>
    <w:tmpl w:val="4F4465F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D9D38BD"/>
    <w:multiLevelType w:val="hybridMultilevel"/>
    <w:tmpl w:val="E7B2455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D208C7"/>
    <w:multiLevelType w:val="hybridMultilevel"/>
    <w:tmpl w:val="54CC721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2222050"/>
    <w:multiLevelType w:val="hybridMultilevel"/>
    <w:tmpl w:val="7728D580"/>
    <w:lvl w:ilvl="0" w:tplc="20000005">
      <w:start w:val="1"/>
      <w:numFmt w:val="bullet"/>
      <w:lvlText w:val=""/>
      <w:lvlJc w:val="left"/>
      <w:pPr>
        <w:ind w:left="771" w:hanging="360"/>
      </w:pPr>
      <w:rPr>
        <w:rFonts w:ascii="Wingdings" w:hAnsi="Wingdings" w:hint="default"/>
      </w:rPr>
    </w:lvl>
    <w:lvl w:ilvl="1" w:tplc="20000003" w:tentative="1">
      <w:start w:val="1"/>
      <w:numFmt w:val="bullet"/>
      <w:lvlText w:val="o"/>
      <w:lvlJc w:val="left"/>
      <w:pPr>
        <w:ind w:left="1491" w:hanging="360"/>
      </w:pPr>
      <w:rPr>
        <w:rFonts w:ascii="Courier New" w:hAnsi="Courier New" w:cs="Courier New" w:hint="default"/>
      </w:rPr>
    </w:lvl>
    <w:lvl w:ilvl="2" w:tplc="20000005" w:tentative="1">
      <w:start w:val="1"/>
      <w:numFmt w:val="bullet"/>
      <w:lvlText w:val=""/>
      <w:lvlJc w:val="left"/>
      <w:pPr>
        <w:ind w:left="2211" w:hanging="360"/>
      </w:pPr>
      <w:rPr>
        <w:rFonts w:ascii="Wingdings" w:hAnsi="Wingdings" w:hint="default"/>
      </w:rPr>
    </w:lvl>
    <w:lvl w:ilvl="3" w:tplc="20000001" w:tentative="1">
      <w:start w:val="1"/>
      <w:numFmt w:val="bullet"/>
      <w:lvlText w:val=""/>
      <w:lvlJc w:val="left"/>
      <w:pPr>
        <w:ind w:left="2931" w:hanging="360"/>
      </w:pPr>
      <w:rPr>
        <w:rFonts w:ascii="Symbol" w:hAnsi="Symbol" w:hint="default"/>
      </w:rPr>
    </w:lvl>
    <w:lvl w:ilvl="4" w:tplc="20000003" w:tentative="1">
      <w:start w:val="1"/>
      <w:numFmt w:val="bullet"/>
      <w:lvlText w:val="o"/>
      <w:lvlJc w:val="left"/>
      <w:pPr>
        <w:ind w:left="3651" w:hanging="360"/>
      </w:pPr>
      <w:rPr>
        <w:rFonts w:ascii="Courier New" w:hAnsi="Courier New" w:cs="Courier New" w:hint="default"/>
      </w:rPr>
    </w:lvl>
    <w:lvl w:ilvl="5" w:tplc="20000005" w:tentative="1">
      <w:start w:val="1"/>
      <w:numFmt w:val="bullet"/>
      <w:lvlText w:val=""/>
      <w:lvlJc w:val="left"/>
      <w:pPr>
        <w:ind w:left="4371" w:hanging="360"/>
      </w:pPr>
      <w:rPr>
        <w:rFonts w:ascii="Wingdings" w:hAnsi="Wingdings" w:hint="default"/>
      </w:rPr>
    </w:lvl>
    <w:lvl w:ilvl="6" w:tplc="20000001" w:tentative="1">
      <w:start w:val="1"/>
      <w:numFmt w:val="bullet"/>
      <w:lvlText w:val=""/>
      <w:lvlJc w:val="left"/>
      <w:pPr>
        <w:ind w:left="5091" w:hanging="360"/>
      </w:pPr>
      <w:rPr>
        <w:rFonts w:ascii="Symbol" w:hAnsi="Symbol" w:hint="default"/>
      </w:rPr>
    </w:lvl>
    <w:lvl w:ilvl="7" w:tplc="20000003" w:tentative="1">
      <w:start w:val="1"/>
      <w:numFmt w:val="bullet"/>
      <w:lvlText w:val="o"/>
      <w:lvlJc w:val="left"/>
      <w:pPr>
        <w:ind w:left="5811" w:hanging="360"/>
      </w:pPr>
      <w:rPr>
        <w:rFonts w:ascii="Courier New" w:hAnsi="Courier New" w:cs="Courier New" w:hint="default"/>
      </w:rPr>
    </w:lvl>
    <w:lvl w:ilvl="8" w:tplc="20000005" w:tentative="1">
      <w:start w:val="1"/>
      <w:numFmt w:val="bullet"/>
      <w:lvlText w:val=""/>
      <w:lvlJc w:val="left"/>
      <w:pPr>
        <w:ind w:left="6531" w:hanging="360"/>
      </w:pPr>
      <w:rPr>
        <w:rFonts w:ascii="Wingdings" w:hAnsi="Wingdings" w:hint="default"/>
      </w:rPr>
    </w:lvl>
  </w:abstractNum>
  <w:abstractNum w:abstractNumId="12" w15:restartNumberingAfterBreak="0">
    <w:nsid w:val="27AE050D"/>
    <w:multiLevelType w:val="hybridMultilevel"/>
    <w:tmpl w:val="D636918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A0C548C"/>
    <w:multiLevelType w:val="hybridMultilevel"/>
    <w:tmpl w:val="3356BA0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E2279F6"/>
    <w:multiLevelType w:val="hybridMultilevel"/>
    <w:tmpl w:val="5FC0A57E"/>
    <w:lvl w:ilvl="0" w:tplc="20000005">
      <w:start w:val="1"/>
      <w:numFmt w:val="bullet"/>
      <w:lvlText w:val=""/>
      <w:lvlJc w:val="left"/>
      <w:pPr>
        <w:ind w:left="765" w:hanging="360"/>
      </w:pPr>
      <w:rPr>
        <w:rFonts w:ascii="Wingdings" w:hAnsi="Wingdings"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15" w15:restartNumberingAfterBreak="0">
    <w:nsid w:val="2FD12FC2"/>
    <w:multiLevelType w:val="hybridMultilevel"/>
    <w:tmpl w:val="886E537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058582B"/>
    <w:multiLevelType w:val="hybridMultilevel"/>
    <w:tmpl w:val="B7720F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181818"/>
    <w:multiLevelType w:val="hybridMultilevel"/>
    <w:tmpl w:val="2870D2E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B7B1FF5"/>
    <w:multiLevelType w:val="hybridMultilevel"/>
    <w:tmpl w:val="32DC8F38"/>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FA26514"/>
    <w:multiLevelType w:val="hybridMultilevel"/>
    <w:tmpl w:val="1D62A31C"/>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4FC3138"/>
    <w:multiLevelType w:val="hybridMultilevel"/>
    <w:tmpl w:val="D8C6A48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5DD709B"/>
    <w:multiLevelType w:val="hybridMultilevel"/>
    <w:tmpl w:val="8F402E1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FBB7917"/>
    <w:multiLevelType w:val="hybridMultilevel"/>
    <w:tmpl w:val="660C3178"/>
    <w:lvl w:ilvl="0" w:tplc="2000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50866377"/>
    <w:multiLevelType w:val="hybridMultilevel"/>
    <w:tmpl w:val="793EB3B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34C5F0A"/>
    <w:multiLevelType w:val="hybridMultilevel"/>
    <w:tmpl w:val="BD084F7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3A3579A"/>
    <w:multiLevelType w:val="hybridMultilevel"/>
    <w:tmpl w:val="D5A82E3C"/>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5D47486"/>
    <w:multiLevelType w:val="hybridMultilevel"/>
    <w:tmpl w:val="3206698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E4C564D"/>
    <w:multiLevelType w:val="hybridMultilevel"/>
    <w:tmpl w:val="27F64E80"/>
    <w:lvl w:ilvl="0" w:tplc="DA6E4636">
      <w:start w:val="1"/>
      <w:numFmt w:val="bullet"/>
      <w:pStyle w:val="ItalicNew"/>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9A4EFB"/>
    <w:multiLevelType w:val="hybridMultilevel"/>
    <w:tmpl w:val="828CD5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63F5BB4"/>
    <w:multiLevelType w:val="hybridMultilevel"/>
    <w:tmpl w:val="C35C2BA4"/>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A504B55"/>
    <w:multiLevelType w:val="hybridMultilevel"/>
    <w:tmpl w:val="93F242DA"/>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BD04648"/>
    <w:multiLevelType w:val="hybridMultilevel"/>
    <w:tmpl w:val="988CA9C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0DF7D8A"/>
    <w:multiLevelType w:val="hybridMultilevel"/>
    <w:tmpl w:val="E2F67A6A"/>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5A876D5"/>
    <w:multiLevelType w:val="hybridMultilevel"/>
    <w:tmpl w:val="F286B40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77E6E4A"/>
    <w:multiLevelType w:val="hybridMultilevel"/>
    <w:tmpl w:val="C6D693B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7DD26A5"/>
    <w:multiLevelType w:val="hybridMultilevel"/>
    <w:tmpl w:val="8320CA2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CE81671"/>
    <w:multiLevelType w:val="hybridMultilevel"/>
    <w:tmpl w:val="C68451D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FD02577"/>
    <w:multiLevelType w:val="hybridMultilevel"/>
    <w:tmpl w:val="DAF485FE"/>
    <w:lvl w:ilvl="0" w:tplc="20000009">
      <w:start w:val="1"/>
      <w:numFmt w:val="bullet"/>
      <w:lvlText w:val=""/>
      <w:lvlJc w:val="left"/>
      <w:pPr>
        <w:ind w:left="2211" w:hanging="360"/>
      </w:pPr>
      <w:rPr>
        <w:rFonts w:ascii="Wingdings" w:hAnsi="Wingdings" w:hint="default"/>
      </w:rPr>
    </w:lvl>
    <w:lvl w:ilvl="1" w:tplc="20000003" w:tentative="1">
      <w:start w:val="1"/>
      <w:numFmt w:val="bullet"/>
      <w:lvlText w:val="o"/>
      <w:lvlJc w:val="left"/>
      <w:pPr>
        <w:ind w:left="2931" w:hanging="360"/>
      </w:pPr>
      <w:rPr>
        <w:rFonts w:ascii="Courier New" w:hAnsi="Courier New" w:cs="Courier New" w:hint="default"/>
      </w:rPr>
    </w:lvl>
    <w:lvl w:ilvl="2" w:tplc="20000005" w:tentative="1">
      <w:start w:val="1"/>
      <w:numFmt w:val="bullet"/>
      <w:lvlText w:val=""/>
      <w:lvlJc w:val="left"/>
      <w:pPr>
        <w:ind w:left="3651" w:hanging="360"/>
      </w:pPr>
      <w:rPr>
        <w:rFonts w:ascii="Wingdings" w:hAnsi="Wingdings" w:hint="default"/>
      </w:rPr>
    </w:lvl>
    <w:lvl w:ilvl="3" w:tplc="20000001" w:tentative="1">
      <w:start w:val="1"/>
      <w:numFmt w:val="bullet"/>
      <w:lvlText w:val=""/>
      <w:lvlJc w:val="left"/>
      <w:pPr>
        <w:ind w:left="4371" w:hanging="360"/>
      </w:pPr>
      <w:rPr>
        <w:rFonts w:ascii="Symbol" w:hAnsi="Symbol" w:hint="default"/>
      </w:rPr>
    </w:lvl>
    <w:lvl w:ilvl="4" w:tplc="20000003" w:tentative="1">
      <w:start w:val="1"/>
      <w:numFmt w:val="bullet"/>
      <w:lvlText w:val="o"/>
      <w:lvlJc w:val="left"/>
      <w:pPr>
        <w:ind w:left="5091" w:hanging="360"/>
      </w:pPr>
      <w:rPr>
        <w:rFonts w:ascii="Courier New" w:hAnsi="Courier New" w:cs="Courier New" w:hint="default"/>
      </w:rPr>
    </w:lvl>
    <w:lvl w:ilvl="5" w:tplc="20000005" w:tentative="1">
      <w:start w:val="1"/>
      <w:numFmt w:val="bullet"/>
      <w:lvlText w:val=""/>
      <w:lvlJc w:val="left"/>
      <w:pPr>
        <w:ind w:left="5811" w:hanging="360"/>
      </w:pPr>
      <w:rPr>
        <w:rFonts w:ascii="Wingdings" w:hAnsi="Wingdings" w:hint="default"/>
      </w:rPr>
    </w:lvl>
    <w:lvl w:ilvl="6" w:tplc="20000001" w:tentative="1">
      <w:start w:val="1"/>
      <w:numFmt w:val="bullet"/>
      <w:lvlText w:val=""/>
      <w:lvlJc w:val="left"/>
      <w:pPr>
        <w:ind w:left="6531" w:hanging="360"/>
      </w:pPr>
      <w:rPr>
        <w:rFonts w:ascii="Symbol" w:hAnsi="Symbol" w:hint="default"/>
      </w:rPr>
    </w:lvl>
    <w:lvl w:ilvl="7" w:tplc="20000003" w:tentative="1">
      <w:start w:val="1"/>
      <w:numFmt w:val="bullet"/>
      <w:lvlText w:val="o"/>
      <w:lvlJc w:val="left"/>
      <w:pPr>
        <w:ind w:left="7251" w:hanging="360"/>
      </w:pPr>
      <w:rPr>
        <w:rFonts w:ascii="Courier New" w:hAnsi="Courier New" w:cs="Courier New" w:hint="default"/>
      </w:rPr>
    </w:lvl>
    <w:lvl w:ilvl="8" w:tplc="20000005" w:tentative="1">
      <w:start w:val="1"/>
      <w:numFmt w:val="bullet"/>
      <w:lvlText w:val=""/>
      <w:lvlJc w:val="left"/>
      <w:pPr>
        <w:ind w:left="7971" w:hanging="360"/>
      </w:pPr>
      <w:rPr>
        <w:rFonts w:ascii="Wingdings" w:hAnsi="Wingdings" w:hint="default"/>
      </w:rPr>
    </w:lvl>
  </w:abstractNum>
  <w:num w:numId="1" w16cid:durableId="931163671">
    <w:abstractNumId w:val="16"/>
  </w:num>
  <w:num w:numId="2" w16cid:durableId="1393429227">
    <w:abstractNumId w:val="27"/>
  </w:num>
  <w:num w:numId="3" w16cid:durableId="1825856608">
    <w:abstractNumId w:val="27"/>
  </w:num>
  <w:num w:numId="4" w16cid:durableId="526989666">
    <w:abstractNumId w:val="5"/>
  </w:num>
  <w:num w:numId="5" w16cid:durableId="855726543">
    <w:abstractNumId w:val="15"/>
  </w:num>
  <w:num w:numId="6" w16cid:durableId="1177308332">
    <w:abstractNumId w:val="8"/>
  </w:num>
  <w:num w:numId="7" w16cid:durableId="172112398">
    <w:abstractNumId w:val="30"/>
  </w:num>
  <w:num w:numId="8" w16cid:durableId="916017655">
    <w:abstractNumId w:val="12"/>
  </w:num>
  <w:num w:numId="9" w16cid:durableId="183128424">
    <w:abstractNumId w:val="20"/>
  </w:num>
  <w:num w:numId="10" w16cid:durableId="339238767">
    <w:abstractNumId w:val="29"/>
  </w:num>
  <w:num w:numId="11" w16cid:durableId="1609317046">
    <w:abstractNumId w:val="3"/>
  </w:num>
  <w:num w:numId="12" w16cid:durableId="84423549">
    <w:abstractNumId w:val="33"/>
  </w:num>
  <w:num w:numId="13" w16cid:durableId="1712147809">
    <w:abstractNumId w:val="21"/>
  </w:num>
  <w:num w:numId="14" w16cid:durableId="552236672">
    <w:abstractNumId w:val="26"/>
  </w:num>
  <w:num w:numId="15" w16cid:durableId="1920753077">
    <w:abstractNumId w:val="14"/>
  </w:num>
  <w:num w:numId="16" w16cid:durableId="1120414523">
    <w:abstractNumId w:val="19"/>
  </w:num>
  <w:num w:numId="17" w16cid:durableId="1806390203">
    <w:abstractNumId w:val="37"/>
  </w:num>
  <w:num w:numId="18" w16cid:durableId="2083260164">
    <w:abstractNumId w:val="23"/>
  </w:num>
  <w:num w:numId="19" w16cid:durableId="1822308564">
    <w:abstractNumId w:val="28"/>
  </w:num>
  <w:num w:numId="20" w16cid:durableId="1345591391">
    <w:abstractNumId w:val="6"/>
  </w:num>
  <w:num w:numId="21" w16cid:durableId="1912696065">
    <w:abstractNumId w:val="36"/>
  </w:num>
  <w:num w:numId="22" w16cid:durableId="818961103">
    <w:abstractNumId w:val="2"/>
  </w:num>
  <w:num w:numId="23" w16cid:durableId="1831018137">
    <w:abstractNumId w:val="9"/>
  </w:num>
  <w:num w:numId="24" w16cid:durableId="494884316">
    <w:abstractNumId w:val="11"/>
  </w:num>
  <w:num w:numId="25" w16cid:durableId="1830367492">
    <w:abstractNumId w:val="7"/>
  </w:num>
  <w:num w:numId="26" w16cid:durableId="1218080367">
    <w:abstractNumId w:val="31"/>
  </w:num>
  <w:num w:numId="27" w16cid:durableId="1867478907">
    <w:abstractNumId w:val="35"/>
  </w:num>
  <w:num w:numId="28" w16cid:durableId="1936358315">
    <w:abstractNumId w:val="10"/>
  </w:num>
  <w:num w:numId="29" w16cid:durableId="2086678485">
    <w:abstractNumId w:val="18"/>
  </w:num>
  <w:num w:numId="30" w16cid:durableId="1281231380">
    <w:abstractNumId w:val="25"/>
  </w:num>
  <w:num w:numId="31" w16cid:durableId="1492061711">
    <w:abstractNumId w:val="4"/>
  </w:num>
  <w:num w:numId="32" w16cid:durableId="469054361">
    <w:abstractNumId w:val="13"/>
  </w:num>
  <w:num w:numId="33" w16cid:durableId="741756224">
    <w:abstractNumId w:val="24"/>
  </w:num>
  <w:num w:numId="34" w16cid:durableId="1453018356">
    <w:abstractNumId w:val="0"/>
  </w:num>
  <w:num w:numId="35" w16cid:durableId="2052801341">
    <w:abstractNumId w:val="17"/>
  </w:num>
  <w:num w:numId="36" w16cid:durableId="1250427699">
    <w:abstractNumId w:val="34"/>
  </w:num>
  <w:num w:numId="37" w16cid:durableId="890464565">
    <w:abstractNumId w:val="32"/>
  </w:num>
  <w:num w:numId="38" w16cid:durableId="1633632335">
    <w:abstractNumId w:val="22"/>
  </w:num>
  <w:num w:numId="39" w16cid:durableId="243612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EA8"/>
    <w:rsid w:val="000013E4"/>
    <w:rsid w:val="000039F3"/>
    <w:rsid w:val="00012E66"/>
    <w:rsid w:val="00052A15"/>
    <w:rsid w:val="00054A39"/>
    <w:rsid w:val="0007289A"/>
    <w:rsid w:val="00081872"/>
    <w:rsid w:val="000846E4"/>
    <w:rsid w:val="000956CE"/>
    <w:rsid w:val="000A0167"/>
    <w:rsid w:val="000A0420"/>
    <w:rsid w:val="000B0321"/>
    <w:rsid w:val="000B2690"/>
    <w:rsid w:val="000B49C7"/>
    <w:rsid w:val="000C4CA4"/>
    <w:rsid w:val="001161D4"/>
    <w:rsid w:val="001315AD"/>
    <w:rsid w:val="00144B4E"/>
    <w:rsid w:val="001503FC"/>
    <w:rsid w:val="001518BA"/>
    <w:rsid w:val="001819AF"/>
    <w:rsid w:val="001869E5"/>
    <w:rsid w:val="001B6717"/>
    <w:rsid w:val="001C258F"/>
    <w:rsid w:val="001D268E"/>
    <w:rsid w:val="001D47C9"/>
    <w:rsid w:val="001E3506"/>
    <w:rsid w:val="001F4B4B"/>
    <w:rsid w:val="001F6499"/>
    <w:rsid w:val="002224BF"/>
    <w:rsid w:val="00222660"/>
    <w:rsid w:val="00236B3B"/>
    <w:rsid w:val="00240D25"/>
    <w:rsid w:val="00244EFE"/>
    <w:rsid w:val="0025103A"/>
    <w:rsid w:val="00253559"/>
    <w:rsid w:val="00285BC2"/>
    <w:rsid w:val="00295613"/>
    <w:rsid w:val="0029694C"/>
    <w:rsid w:val="002B4A59"/>
    <w:rsid w:val="002C5ECE"/>
    <w:rsid w:val="002E6E23"/>
    <w:rsid w:val="0032699A"/>
    <w:rsid w:val="00336267"/>
    <w:rsid w:val="00352632"/>
    <w:rsid w:val="00353474"/>
    <w:rsid w:val="00354F0D"/>
    <w:rsid w:val="003643E4"/>
    <w:rsid w:val="003658CF"/>
    <w:rsid w:val="00370192"/>
    <w:rsid w:val="00370C28"/>
    <w:rsid w:val="00380822"/>
    <w:rsid w:val="0039197B"/>
    <w:rsid w:val="00395B1D"/>
    <w:rsid w:val="003978D5"/>
    <w:rsid w:val="003A1ED9"/>
    <w:rsid w:val="003A3A93"/>
    <w:rsid w:val="003A3CAE"/>
    <w:rsid w:val="003C3019"/>
    <w:rsid w:val="003C441F"/>
    <w:rsid w:val="003D13C4"/>
    <w:rsid w:val="003D2548"/>
    <w:rsid w:val="003D63C9"/>
    <w:rsid w:val="003D6741"/>
    <w:rsid w:val="003D7057"/>
    <w:rsid w:val="003E03B8"/>
    <w:rsid w:val="003E04B7"/>
    <w:rsid w:val="0040095B"/>
    <w:rsid w:val="00410BBC"/>
    <w:rsid w:val="00411535"/>
    <w:rsid w:val="004139F2"/>
    <w:rsid w:val="004159F8"/>
    <w:rsid w:val="00425AA3"/>
    <w:rsid w:val="00433226"/>
    <w:rsid w:val="004419E6"/>
    <w:rsid w:val="004666D1"/>
    <w:rsid w:val="00481566"/>
    <w:rsid w:val="0049702C"/>
    <w:rsid w:val="004A2855"/>
    <w:rsid w:val="004A3183"/>
    <w:rsid w:val="0050049E"/>
    <w:rsid w:val="00512236"/>
    <w:rsid w:val="00520505"/>
    <w:rsid w:val="00520C7B"/>
    <w:rsid w:val="00522935"/>
    <w:rsid w:val="00526CE7"/>
    <w:rsid w:val="00527B73"/>
    <w:rsid w:val="0053444B"/>
    <w:rsid w:val="0054445B"/>
    <w:rsid w:val="00545154"/>
    <w:rsid w:val="00556C9C"/>
    <w:rsid w:val="00556E0A"/>
    <w:rsid w:val="0056047D"/>
    <w:rsid w:val="00570CD8"/>
    <w:rsid w:val="005736A6"/>
    <w:rsid w:val="00592DC5"/>
    <w:rsid w:val="005A0134"/>
    <w:rsid w:val="005A04AE"/>
    <w:rsid w:val="005A6687"/>
    <w:rsid w:val="005B3516"/>
    <w:rsid w:val="005D1FDB"/>
    <w:rsid w:val="005D6A35"/>
    <w:rsid w:val="005E05A6"/>
    <w:rsid w:val="005E6A78"/>
    <w:rsid w:val="005E7431"/>
    <w:rsid w:val="00605D83"/>
    <w:rsid w:val="00623B4D"/>
    <w:rsid w:val="00641DFE"/>
    <w:rsid w:val="00645906"/>
    <w:rsid w:val="00650385"/>
    <w:rsid w:val="0065202C"/>
    <w:rsid w:val="00654FCB"/>
    <w:rsid w:val="00660287"/>
    <w:rsid w:val="006765B4"/>
    <w:rsid w:val="00677D80"/>
    <w:rsid w:val="0069393E"/>
    <w:rsid w:val="006A76FF"/>
    <w:rsid w:val="006B3281"/>
    <w:rsid w:val="006B5312"/>
    <w:rsid w:val="006F77C1"/>
    <w:rsid w:val="00700794"/>
    <w:rsid w:val="007023A3"/>
    <w:rsid w:val="00704E14"/>
    <w:rsid w:val="00712564"/>
    <w:rsid w:val="00717A8B"/>
    <w:rsid w:val="00734513"/>
    <w:rsid w:val="007379A5"/>
    <w:rsid w:val="00741D83"/>
    <w:rsid w:val="007524FE"/>
    <w:rsid w:val="00755AFE"/>
    <w:rsid w:val="00770FFB"/>
    <w:rsid w:val="00782D30"/>
    <w:rsid w:val="00786368"/>
    <w:rsid w:val="00792392"/>
    <w:rsid w:val="007A6459"/>
    <w:rsid w:val="007A7CD7"/>
    <w:rsid w:val="007B650C"/>
    <w:rsid w:val="007C5632"/>
    <w:rsid w:val="007C7D8B"/>
    <w:rsid w:val="007D2E9C"/>
    <w:rsid w:val="007E201B"/>
    <w:rsid w:val="007E5336"/>
    <w:rsid w:val="008000B1"/>
    <w:rsid w:val="00823351"/>
    <w:rsid w:val="00825FF7"/>
    <w:rsid w:val="008329EE"/>
    <w:rsid w:val="0084236C"/>
    <w:rsid w:val="00871D6D"/>
    <w:rsid w:val="0087257A"/>
    <w:rsid w:val="00883862"/>
    <w:rsid w:val="008853BB"/>
    <w:rsid w:val="008A05DB"/>
    <w:rsid w:val="008A3EA8"/>
    <w:rsid w:val="008A6B1F"/>
    <w:rsid w:val="008B3753"/>
    <w:rsid w:val="008B75BF"/>
    <w:rsid w:val="008C7306"/>
    <w:rsid w:val="008D2A06"/>
    <w:rsid w:val="008D4018"/>
    <w:rsid w:val="008D426C"/>
    <w:rsid w:val="008E3C0C"/>
    <w:rsid w:val="00904F96"/>
    <w:rsid w:val="009078C1"/>
    <w:rsid w:val="00912726"/>
    <w:rsid w:val="00952630"/>
    <w:rsid w:val="00970BB6"/>
    <w:rsid w:val="00974BC4"/>
    <w:rsid w:val="00981E5D"/>
    <w:rsid w:val="009A12F3"/>
    <w:rsid w:val="009A7F56"/>
    <w:rsid w:val="009C7325"/>
    <w:rsid w:val="009E19B8"/>
    <w:rsid w:val="009E43AD"/>
    <w:rsid w:val="009F0070"/>
    <w:rsid w:val="009F1C73"/>
    <w:rsid w:val="00A00480"/>
    <w:rsid w:val="00A15689"/>
    <w:rsid w:val="00A51EFB"/>
    <w:rsid w:val="00A557CD"/>
    <w:rsid w:val="00A64DD1"/>
    <w:rsid w:val="00A729B1"/>
    <w:rsid w:val="00A7749B"/>
    <w:rsid w:val="00A83B2D"/>
    <w:rsid w:val="00A85E8B"/>
    <w:rsid w:val="00AA17DF"/>
    <w:rsid w:val="00AA1DD4"/>
    <w:rsid w:val="00AB6957"/>
    <w:rsid w:val="00AC372F"/>
    <w:rsid w:val="00AC4E57"/>
    <w:rsid w:val="00AC65DD"/>
    <w:rsid w:val="00AC6859"/>
    <w:rsid w:val="00AD453F"/>
    <w:rsid w:val="00AF6634"/>
    <w:rsid w:val="00B0249C"/>
    <w:rsid w:val="00B06949"/>
    <w:rsid w:val="00B12638"/>
    <w:rsid w:val="00B348F7"/>
    <w:rsid w:val="00B460CF"/>
    <w:rsid w:val="00B4689F"/>
    <w:rsid w:val="00B71F19"/>
    <w:rsid w:val="00B72E4A"/>
    <w:rsid w:val="00B74B7A"/>
    <w:rsid w:val="00B9624B"/>
    <w:rsid w:val="00B97CD1"/>
    <w:rsid w:val="00BB5484"/>
    <w:rsid w:val="00BC0989"/>
    <w:rsid w:val="00BE29FA"/>
    <w:rsid w:val="00BE4F67"/>
    <w:rsid w:val="00BF65BF"/>
    <w:rsid w:val="00BF7A76"/>
    <w:rsid w:val="00C00FA6"/>
    <w:rsid w:val="00C17B71"/>
    <w:rsid w:val="00C233D3"/>
    <w:rsid w:val="00C30ADC"/>
    <w:rsid w:val="00C36DA3"/>
    <w:rsid w:val="00C40996"/>
    <w:rsid w:val="00C42922"/>
    <w:rsid w:val="00C5409C"/>
    <w:rsid w:val="00C57C19"/>
    <w:rsid w:val="00C7700C"/>
    <w:rsid w:val="00C90E11"/>
    <w:rsid w:val="00C9201D"/>
    <w:rsid w:val="00C9354A"/>
    <w:rsid w:val="00CB1583"/>
    <w:rsid w:val="00CB5312"/>
    <w:rsid w:val="00CC1602"/>
    <w:rsid w:val="00CD0DB0"/>
    <w:rsid w:val="00CD18BA"/>
    <w:rsid w:val="00CE3482"/>
    <w:rsid w:val="00CE6DD7"/>
    <w:rsid w:val="00D10E7C"/>
    <w:rsid w:val="00D22499"/>
    <w:rsid w:val="00D43DA9"/>
    <w:rsid w:val="00D44C7B"/>
    <w:rsid w:val="00D44FB1"/>
    <w:rsid w:val="00D4652F"/>
    <w:rsid w:val="00D509CC"/>
    <w:rsid w:val="00D542C0"/>
    <w:rsid w:val="00D600D6"/>
    <w:rsid w:val="00D6043C"/>
    <w:rsid w:val="00D814E8"/>
    <w:rsid w:val="00D81827"/>
    <w:rsid w:val="00D90159"/>
    <w:rsid w:val="00D91882"/>
    <w:rsid w:val="00DA6908"/>
    <w:rsid w:val="00DB6561"/>
    <w:rsid w:val="00DC0269"/>
    <w:rsid w:val="00DC10AA"/>
    <w:rsid w:val="00DC1898"/>
    <w:rsid w:val="00DC3957"/>
    <w:rsid w:val="00DC3CDF"/>
    <w:rsid w:val="00DD0FBC"/>
    <w:rsid w:val="00DD3B97"/>
    <w:rsid w:val="00DD7B45"/>
    <w:rsid w:val="00DE51D0"/>
    <w:rsid w:val="00DF60F2"/>
    <w:rsid w:val="00DF727B"/>
    <w:rsid w:val="00DF78B0"/>
    <w:rsid w:val="00E139F1"/>
    <w:rsid w:val="00E163AD"/>
    <w:rsid w:val="00E355CF"/>
    <w:rsid w:val="00E453B1"/>
    <w:rsid w:val="00E45EA5"/>
    <w:rsid w:val="00E522A4"/>
    <w:rsid w:val="00E74CBC"/>
    <w:rsid w:val="00E81023"/>
    <w:rsid w:val="00EA506C"/>
    <w:rsid w:val="00EC0383"/>
    <w:rsid w:val="00EC2981"/>
    <w:rsid w:val="00ED5A74"/>
    <w:rsid w:val="00ED78A5"/>
    <w:rsid w:val="00EE19ED"/>
    <w:rsid w:val="00F0033F"/>
    <w:rsid w:val="00F03086"/>
    <w:rsid w:val="00F0328B"/>
    <w:rsid w:val="00F0337A"/>
    <w:rsid w:val="00F04262"/>
    <w:rsid w:val="00F218EA"/>
    <w:rsid w:val="00F25AE4"/>
    <w:rsid w:val="00F3342E"/>
    <w:rsid w:val="00F33C75"/>
    <w:rsid w:val="00F433BC"/>
    <w:rsid w:val="00F51512"/>
    <w:rsid w:val="00F51E9D"/>
    <w:rsid w:val="00F55E98"/>
    <w:rsid w:val="00F56B86"/>
    <w:rsid w:val="00F63651"/>
    <w:rsid w:val="00F63ACD"/>
    <w:rsid w:val="00F82A6D"/>
    <w:rsid w:val="00F86932"/>
    <w:rsid w:val="00F93315"/>
    <w:rsid w:val="00F974FB"/>
    <w:rsid w:val="00FA5971"/>
    <w:rsid w:val="00FA6409"/>
    <w:rsid w:val="00FB41A3"/>
    <w:rsid w:val="00FC1E3C"/>
    <w:rsid w:val="00FE691F"/>
    <w:rsid w:val="00FF357D"/>
    <w:rsid w:val="00FF4E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CEBB4"/>
  <w15:docId w15:val="{BC25746B-CFAB-4349-9C1F-7BE02EC13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52"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ACD"/>
    <w:rPr>
      <w:rFonts w:asciiTheme="majorHAnsi" w:eastAsiaTheme="majorEastAsia" w:hAnsiTheme="majorHAnsi" w:cs="David"/>
    </w:rPr>
  </w:style>
  <w:style w:type="paragraph" w:styleId="Heading1">
    <w:name w:val="heading 1"/>
    <w:basedOn w:val="Normal"/>
    <w:next w:val="Normal"/>
    <w:link w:val="Heading1Char"/>
    <w:uiPriority w:val="9"/>
    <w:qFormat/>
    <w:rsid w:val="004159F8"/>
    <w:pPr>
      <w:pBdr>
        <w:bottom w:val="thinThickSmallGap" w:sz="12" w:space="1" w:color="943634" w:themeColor="accent2" w:themeShade="BF"/>
      </w:pBdr>
      <w:spacing w:before="400"/>
      <w:jc w:val="center"/>
      <w:outlineLvl w:val="0"/>
    </w:pPr>
    <w:rPr>
      <w:rFonts w:asciiTheme="minorHAnsi" w:hAnsiTheme="minorHAnsi"/>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4159F8"/>
    <w:pPr>
      <w:pBdr>
        <w:bottom w:val="single" w:sz="4" w:space="1" w:color="622423" w:themeColor="accent2" w:themeShade="7F"/>
      </w:pBdr>
      <w:spacing w:before="400"/>
      <w:jc w:val="center"/>
      <w:outlineLvl w:val="1"/>
    </w:pPr>
    <w:rPr>
      <w:rFonts w:asciiTheme="minorHAnsi" w:hAnsiTheme="minorHAnsi"/>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4159F8"/>
    <w:pPr>
      <w:pBdr>
        <w:top w:val="dotted" w:sz="4" w:space="1" w:color="622423" w:themeColor="accent2" w:themeShade="7F"/>
        <w:bottom w:val="dotted" w:sz="4" w:space="1" w:color="622423" w:themeColor="accent2" w:themeShade="7F"/>
      </w:pBdr>
      <w:spacing w:before="300"/>
      <w:jc w:val="center"/>
      <w:outlineLvl w:val="2"/>
    </w:pPr>
    <w:rPr>
      <w:rFonts w:asciiTheme="minorHAnsi" w:hAnsiTheme="minorHAnsi"/>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782D30"/>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782D30"/>
    <w:pPr>
      <w:keepNext/>
      <w:keepLines/>
      <w:spacing w:before="200" w:after="0"/>
      <w:outlineLvl w:val="4"/>
    </w:pPr>
    <w:rPr>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a"/>
    <w:rsid w:val="00FF4E22"/>
    <w:rPr>
      <w:sz w:val="20"/>
      <w:szCs w:val="18"/>
      <w:lang w:val="en-IL" w:eastAsia="en-IL"/>
    </w:rPr>
    <w:tblPr>
      <w:tblBorders>
        <w:top w:val="single" w:sz="8" w:space="0" w:color="4F81BD" w:themeColor="accent1"/>
        <w:bottom w:val="single" w:sz="8" w:space="0" w:color="4F81BD" w:themeColor="accent1"/>
        <w:insideH w:val="single" w:sz="8" w:space="0" w:color="4F81BD" w:themeColor="accent1"/>
      </w:tblBorders>
    </w:tblPr>
    <w:tcPr>
      <w:shd w:val="clear" w:color="auto" w:fill="auto"/>
    </w:tcPr>
    <w:tblStylePr w:type="firstRow">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rPr>
        <w:iCs/>
      </w:rPr>
      <w:tblPr/>
      <w:tcPr>
        <w:tcBorders>
          <w:left w:val="nil"/>
          <w:right w:val="nil"/>
          <w:insideH w:val="nil"/>
          <w:insideV w:val="nil"/>
        </w:tcBorders>
        <w:shd w:val="clear" w:color="auto" w:fill="D3DFEE" w:themeFill="accent1" w:themeFillTint="3F"/>
      </w:tcPr>
    </w:tblStylePr>
  </w:style>
  <w:style w:type="paragraph" w:styleId="Header">
    <w:name w:val="header"/>
    <w:basedOn w:val="Normal"/>
    <w:rsid w:val="00CD18BA"/>
    <w:pPr>
      <w:tabs>
        <w:tab w:val="center" w:pos="4153"/>
        <w:tab w:val="right" w:pos="8306"/>
      </w:tabs>
    </w:pPr>
  </w:style>
  <w:style w:type="paragraph" w:styleId="Footer">
    <w:name w:val="footer"/>
    <w:basedOn w:val="Normal"/>
    <w:rsid w:val="00CD18BA"/>
    <w:pPr>
      <w:tabs>
        <w:tab w:val="center" w:pos="4153"/>
        <w:tab w:val="right" w:pos="8306"/>
      </w:tabs>
    </w:pPr>
  </w:style>
  <w:style w:type="character" w:styleId="Hyperlink">
    <w:name w:val="Hyperlink"/>
    <w:basedOn w:val="DefaultParagraphFont"/>
    <w:uiPriority w:val="99"/>
    <w:rsid w:val="00F55E98"/>
    <w:rPr>
      <w:color w:val="0000FF" w:themeColor="hyperlink"/>
      <w:u w:val="single"/>
    </w:rPr>
  </w:style>
  <w:style w:type="table" w:styleId="TableProfessional">
    <w:name w:val="Table Professional"/>
    <w:basedOn w:val="TableNormal"/>
    <w:rsid w:val="00F55E98"/>
    <w:pPr>
      <w:ind w:left="357" w:hanging="35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alloonText">
    <w:name w:val="Balloon Text"/>
    <w:basedOn w:val="Normal"/>
    <w:link w:val="BalloonTextChar"/>
    <w:rsid w:val="00F55E98"/>
    <w:pPr>
      <w:spacing w:after="0"/>
    </w:pPr>
    <w:rPr>
      <w:rFonts w:ascii="Tahoma" w:hAnsi="Tahoma" w:cs="Tahoma"/>
      <w:sz w:val="16"/>
      <w:szCs w:val="16"/>
    </w:rPr>
  </w:style>
  <w:style w:type="character" w:customStyle="1" w:styleId="BalloonTextChar">
    <w:name w:val="Balloon Text Char"/>
    <w:basedOn w:val="DefaultParagraphFont"/>
    <w:link w:val="BalloonText"/>
    <w:rsid w:val="00F55E98"/>
    <w:rPr>
      <w:rFonts w:ascii="Tahoma" w:hAnsi="Tahoma" w:cs="Tahoma"/>
      <w:sz w:val="16"/>
      <w:szCs w:val="16"/>
    </w:rPr>
  </w:style>
  <w:style w:type="table" w:customStyle="1" w:styleId="a">
    <w:name w:val="רשימה כחולה"/>
    <w:basedOn w:val="TableNormal"/>
    <w:uiPriority w:val="99"/>
    <w:rsid w:val="00DD7B45"/>
    <w:pPr>
      <w:spacing w:after="0"/>
    </w:pPr>
    <w:rPr>
      <w:rFonts w:asciiTheme="majorHAnsi" w:eastAsiaTheme="majorEastAsia" w:hAnsiTheme="majorHAnsi" w:cstheme="majorBidi"/>
    </w:rPr>
    <w:tblPr/>
  </w:style>
  <w:style w:type="table" w:styleId="LightShading-Accent1">
    <w:name w:val="Light Shading Accent 1"/>
    <w:basedOn w:val="TableNormal"/>
    <w:uiPriority w:val="60"/>
    <w:rsid w:val="00DD7B45"/>
    <w:pPr>
      <w:spacing w:after="0"/>
    </w:pPr>
    <w:rPr>
      <w:rFonts w:eastAsiaTheme="minorEastAsia"/>
      <w:color w:val="365F91" w:themeColor="accent1" w:themeShade="BF"/>
      <w:rtl/>
      <w:c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2">
    <w:name w:val="סגנון 2"/>
    <w:basedOn w:val="Heading1"/>
    <w:next w:val="Normal"/>
    <w:link w:val="20"/>
    <w:qFormat/>
    <w:rsid w:val="00CD0DB0"/>
    <w:pPr>
      <w:pBdr>
        <w:bottom w:val="double" w:sz="4" w:space="1" w:color="943634" w:themeColor="accent2" w:themeShade="BF"/>
      </w:pBdr>
      <w:spacing w:before="240"/>
    </w:pPr>
    <w:rPr>
      <w:sz w:val="24"/>
      <w:szCs w:val="24"/>
    </w:rPr>
  </w:style>
  <w:style w:type="character" w:customStyle="1" w:styleId="20">
    <w:name w:val="סגנון 2 תו"/>
    <w:basedOn w:val="Heading1Char"/>
    <w:link w:val="2"/>
    <w:rsid w:val="00CD0DB0"/>
    <w:rPr>
      <w:rFonts w:eastAsiaTheme="majorEastAsia" w:cs="David"/>
      <w:caps/>
      <w:color w:val="632423" w:themeColor="accent2" w:themeShade="80"/>
      <w:spacing w:val="20"/>
      <w:sz w:val="24"/>
      <w:szCs w:val="24"/>
    </w:rPr>
  </w:style>
  <w:style w:type="character" w:customStyle="1" w:styleId="Heading1Char">
    <w:name w:val="Heading 1 Char"/>
    <w:basedOn w:val="DefaultParagraphFont"/>
    <w:link w:val="Heading1"/>
    <w:uiPriority w:val="9"/>
    <w:rsid w:val="004159F8"/>
    <w:rPr>
      <w:rFonts w:cs="David"/>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4159F8"/>
    <w:rPr>
      <w:rFonts w:cs="David"/>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4159F8"/>
    <w:rPr>
      <w:rFonts w:cs="David"/>
      <w:caps/>
      <w:color w:val="622423" w:themeColor="accent2" w:themeShade="7F"/>
      <w:sz w:val="24"/>
      <w:szCs w:val="24"/>
    </w:rPr>
  </w:style>
  <w:style w:type="character" w:customStyle="1" w:styleId="Heading4Char">
    <w:name w:val="Heading 4 Char"/>
    <w:basedOn w:val="DefaultParagraphFont"/>
    <w:link w:val="Heading4"/>
    <w:uiPriority w:val="9"/>
    <w:semiHidden/>
    <w:rsid w:val="00782D30"/>
    <w:rPr>
      <w:rFonts w:ascii="David" w:eastAsiaTheme="majorEastAsia" w:hAnsi="David" w:cs="David"/>
      <w:b/>
      <w:bCs/>
      <w:i/>
      <w:iCs/>
      <w:color w:val="4F81BD" w:themeColor="accent1"/>
    </w:rPr>
  </w:style>
  <w:style w:type="character" w:customStyle="1" w:styleId="Heading5Char">
    <w:name w:val="Heading 5 Char"/>
    <w:basedOn w:val="DefaultParagraphFont"/>
    <w:link w:val="Heading5"/>
    <w:uiPriority w:val="9"/>
    <w:semiHidden/>
    <w:rsid w:val="00782D30"/>
    <w:rPr>
      <w:rFonts w:ascii="David" w:eastAsiaTheme="majorEastAsia" w:hAnsi="David" w:cs="David"/>
      <w:color w:val="243F60" w:themeColor="accent1" w:themeShade="7F"/>
    </w:rPr>
  </w:style>
  <w:style w:type="paragraph" w:styleId="Title">
    <w:name w:val="Title"/>
    <w:basedOn w:val="Normal"/>
    <w:next w:val="Normal"/>
    <w:link w:val="TitleChar"/>
    <w:uiPriority w:val="10"/>
    <w:qFormat/>
    <w:rsid w:val="004159F8"/>
    <w:pPr>
      <w:pBdr>
        <w:top w:val="dotted" w:sz="2" w:space="1" w:color="632423" w:themeColor="accent2" w:themeShade="80"/>
        <w:bottom w:val="dotted" w:sz="2" w:space="6" w:color="632423" w:themeColor="accent2" w:themeShade="80"/>
      </w:pBdr>
      <w:spacing w:before="500" w:after="300" w:line="240" w:lineRule="auto"/>
      <w:jc w:val="center"/>
    </w:pPr>
    <w:rPr>
      <w:rFonts w:asciiTheme="minorHAnsi" w:hAnsiTheme="minorHAnsi"/>
      <w:caps/>
      <w:color w:val="632423" w:themeColor="accent2" w:themeShade="80"/>
      <w:spacing w:val="50"/>
      <w:sz w:val="44"/>
      <w:szCs w:val="44"/>
    </w:rPr>
  </w:style>
  <w:style w:type="character" w:customStyle="1" w:styleId="TitleChar">
    <w:name w:val="Title Char"/>
    <w:basedOn w:val="DefaultParagraphFont"/>
    <w:link w:val="Title"/>
    <w:uiPriority w:val="10"/>
    <w:rsid w:val="004159F8"/>
    <w:rPr>
      <w:rFonts w:cs="David"/>
      <w:caps/>
      <w:color w:val="632423" w:themeColor="accent2" w:themeShade="80"/>
      <w:spacing w:val="50"/>
      <w:sz w:val="44"/>
      <w:szCs w:val="44"/>
    </w:rPr>
  </w:style>
  <w:style w:type="paragraph" w:styleId="ListParagraph">
    <w:name w:val="List Paragraph"/>
    <w:basedOn w:val="Normal"/>
    <w:uiPriority w:val="34"/>
    <w:qFormat/>
    <w:rsid w:val="00782D30"/>
    <w:pPr>
      <w:ind w:left="720"/>
      <w:contextualSpacing/>
    </w:pPr>
  </w:style>
  <w:style w:type="paragraph" w:customStyle="1" w:styleId="3">
    <w:name w:val="סגנון 3"/>
    <w:basedOn w:val="2"/>
    <w:next w:val="Normal"/>
    <w:link w:val="30"/>
    <w:qFormat/>
    <w:rsid w:val="00A729B1"/>
    <w:pPr>
      <w:pBdr>
        <w:top w:val="dotted" w:sz="4" w:space="1" w:color="943634" w:themeColor="accent2" w:themeShade="BF"/>
        <w:bottom w:val="dotted" w:sz="4" w:space="1" w:color="943634" w:themeColor="accent2" w:themeShade="BF"/>
      </w:pBdr>
    </w:pPr>
    <w:rPr>
      <w:rFonts w:ascii="David" w:hAnsi="David"/>
    </w:rPr>
  </w:style>
  <w:style w:type="character" w:customStyle="1" w:styleId="30">
    <w:name w:val="סגנון 3 תו"/>
    <w:basedOn w:val="20"/>
    <w:link w:val="3"/>
    <w:rsid w:val="00A729B1"/>
    <w:rPr>
      <w:rFonts w:ascii="David" w:eastAsiaTheme="majorEastAsia" w:hAnsi="David" w:cs="David"/>
      <w:b w:val="0"/>
      <w:bCs w:val="0"/>
      <w:caps/>
      <w:color w:val="632423" w:themeColor="accent2" w:themeShade="80"/>
      <w:spacing w:val="20"/>
      <w:sz w:val="28"/>
      <w:szCs w:val="28"/>
    </w:rPr>
  </w:style>
  <w:style w:type="paragraph" w:customStyle="1" w:styleId="bold">
    <w:name w:val="bold"/>
    <w:basedOn w:val="Normal"/>
    <w:next w:val="Normal"/>
    <w:link w:val="bold0"/>
    <w:autoRedefine/>
    <w:rsid w:val="002C5ECE"/>
    <w:pPr>
      <w:spacing w:after="0"/>
    </w:pPr>
    <w:rPr>
      <w:rFonts w:ascii="David" w:eastAsiaTheme="minorHAnsi" w:hAnsi="David"/>
      <w:b/>
      <w:bCs/>
    </w:rPr>
  </w:style>
  <w:style w:type="character" w:customStyle="1" w:styleId="bold0">
    <w:name w:val="bold תו"/>
    <w:basedOn w:val="DefaultParagraphFont"/>
    <w:link w:val="bold"/>
    <w:rsid w:val="002C5ECE"/>
    <w:rPr>
      <w:rFonts w:ascii="David" w:hAnsi="David" w:cs="David"/>
      <w:b/>
      <w:bCs/>
    </w:rPr>
  </w:style>
  <w:style w:type="paragraph" w:customStyle="1" w:styleId="1">
    <w:name w:val="סגנון1"/>
    <w:basedOn w:val="Normal"/>
    <w:next w:val="Normal"/>
    <w:link w:val="10"/>
    <w:qFormat/>
    <w:rsid w:val="00E522A4"/>
    <w:rPr>
      <w:u w:val="single"/>
    </w:rPr>
  </w:style>
  <w:style w:type="character" w:customStyle="1" w:styleId="10">
    <w:name w:val="סגנון1 תו"/>
    <w:basedOn w:val="DefaultParagraphFont"/>
    <w:link w:val="1"/>
    <w:rsid w:val="00E522A4"/>
    <w:rPr>
      <w:rFonts w:ascii="David" w:hAnsi="David" w:cs="David"/>
      <w:u w:val="single"/>
    </w:rPr>
  </w:style>
  <w:style w:type="paragraph" w:customStyle="1" w:styleId="21">
    <w:name w:val="סגנון2"/>
    <w:basedOn w:val="3"/>
    <w:next w:val="Normal"/>
    <w:link w:val="22"/>
    <w:qFormat/>
    <w:rsid w:val="0049702C"/>
    <w:pPr>
      <w:pBdr>
        <w:top w:val="dotted" w:sz="4" w:space="1" w:color="auto"/>
        <w:bottom w:val="dotted" w:sz="4" w:space="1" w:color="auto"/>
      </w:pBdr>
      <w:spacing w:before="0" w:after="0"/>
    </w:pPr>
    <w:rPr>
      <w:sz w:val="20"/>
      <w:szCs w:val="20"/>
    </w:rPr>
  </w:style>
  <w:style w:type="character" w:customStyle="1" w:styleId="22">
    <w:name w:val="סגנון2 תו"/>
    <w:basedOn w:val="30"/>
    <w:link w:val="21"/>
    <w:rsid w:val="0049702C"/>
    <w:rPr>
      <w:rFonts w:ascii="David" w:eastAsiaTheme="majorEastAsia" w:hAnsi="David" w:cs="David"/>
      <w:b w:val="0"/>
      <w:bCs w:val="0"/>
      <w:caps/>
      <w:color w:val="632423" w:themeColor="accent2" w:themeShade="80"/>
      <w:spacing w:val="20"/>
      <w:sz w:val="20"/>
      <w:szCs w:val="20"/>
    </w:rPr>
  </w:style>
  <w:style w:type="paragraph" w:customStyle="1" w:styleId="underline">
    <w:name w:val="underline"/>
    <w:basedOn w:val="Normal"/>
    <w:next w:val="Normal"/>
    <w:qFormat/>
    <w:rsid w:val="00F0328B"/>
    <w:pPr>
      <w:spacing w:after="0"/>
    </w:pPr>
    <w:rPr>
      <w:u w:val="single"/>
    </w:rPr>
  </w:style>
  <w:style w:type="paragraph" w:customStyle="1" w:styleId="11">
    <w:name w:val="סגנון כותרת 1"/>
    <w:basedOn w:val="Heading1"/>
    <w:next w:val="Normal"/>
    <w:link w:val="12"/>
    <w:qFormat/>
    <w:rsid w:val="00CB1583"/>
    <w:pPr>
      <w:spacing w:before="0" w:after="0"/>
    </w:pPr>
  </w:style>
  <w:style w:type="character" w:customStyle="1" w:styleId="12">
    <w:name w:val="סגנון כותרת 1 תו"/>
    <w:basedOn w:val="Heading1Char"/>
    <w:link w:val="11"/>
    <w:rsid w:val="00CB1583"/>
    <w:rPr>
      <w:rFonts w:eastAsiaTheme="majorEastAsia" w:cs="David"/>
      <w:caps/>
      <w:color w:val="632423" w:themeColor="accent2" w:themeShade="80"/>
      <w:spacing w:val="20"/>
      <w:sz w:val="28"/>
      <w:szCs w:val="28"/>
    </w:rPr>
  </w:style>
  <w:style w:type="paragraph" w:customStyle="1" w:styleId="2605">
    <w:name w:val="סגנון סגנון 2 + למעלה: (קו מלא בודד הדגשה 6  0.5  נק' רוחב קו) ק..."/>
    <w:basedOn w:val="2"/>
    <w:autoRedefine/>
    <w:rsid w:val="00052A15"/>
    <w:pPr>
      <w:pBdr>
        <w:top w:val="single" w:sz="4" w:space="1" w:color="984806" w:themeColor="accent6" w:themeShade="80"/>
        <w:bottom w:val="single" w:sz="12" w:space="1" w:color="984806" w:themeColor="accent6" w:themeShade="80"/>
      </w:pBdr>
      <w:shd w:val="clear" w:color="auto" w:fill="F2F2F2" w:themeFill="background1" w:themeFillShade="F2"/>
    </w:pPr>
    <w:rPr>
      <w:rFonts w:eastAsia="Times New Roman"/>
    </w:rPr>
  </w:style>
  <w:style w:type="paragraph" w:customStyle="1" w:styleId="31">
    <w:name w:val="סגנון 3 חדש"/>
    <w:basedOn w:val="21"/>
    <w:next w:val="Normal"/>
    <w:link w:val="32"/>
    <w:autoRedefine/>
    <w:qFormat/>
    <w:rsid w:val="00F33C75"/>
    <w:pPr>
      <w:pBdr>
        <w:top w:val="none" w:sz="0" w:space="0" w:color="auto"/>
      </w:pBdr>
    </w:pPr>
    <w:rPr>
      <w:i/>
      <w:iCs/>
    </w:rPr>
  </w:style>
  <w:style w:type="character" w:customStyle="1" w:styleId="32">
    <w:name w:val="סגנון 3 חדש תו"/>
    <w:basedOn w:val="22"/>
    <w:link w:val="31"/>
    <w:rsid w:val="00F33C75"/>
    <w:rPr>
      <w:rFonts w:ascii="David" w:eastAsiaTheme="majorEastAsia" w:hAnsi="David" w:cs="David"/>
      <w:b w:val="0"/>
      <w:bCs w:val="0"/>
      <w:i/>
      <w:iCs/>
      <w:caps/>
      <w:color w:val="632423" w:themeColor="accent2" w:themeShade="80"/>
      <w:spacing w:val="20"/>
      <w:sz w:val="20"/>
      <w:szCs w:val="20"/>
    </w:rPr>
  </w:style>
  <w:style w:type="paragraph" w:customStyle="1" w:styleId="a0">
    <w:name w:val="מודגש"/>
    <w:basedOn w:val="Normal"/>
    <w:next w:val="Normal"/>
    <w:link w:val="a1"/>
    <w:qFormat/>
    <w:rsid w:val="003C3019"/>
    <w:pPr>
      <w:spacing w:after="0"/>
    </w:pPr>
    <w:rPr>
      <w:i/>
      <w:u w:val="single"/>
    </w:rPr>
  </w:style>
  <w:style w:type="character" w:customStyle="1" w:styleId="a1">
    <w:name w:val="מודגש תו"/>
    <w:basedOn w:val="DefaultParagraphFont"/>
    <w:link w:val="a0"/>
    <w:rsid w:val="003C3019"/>
    <w:rPr>
      <w:rFonts w:asciiTheme="majorHAnsi" w:eastAsiaTheme="majorEastAsia" w:hAnsiTheme="majorHAnsi" w:cs="David"/>
      <w:i/>
      <w:u w:val="single"/>
    </w:rPr>
  </w:style>
  <w:style w:type="paragraph" w:customStyle="1" w:styleId="ItalicNew">
    <w:name w:val="Italic New"/>
    <w:basedOn w:val="Normal"/>
    <w:next w:val="Normal"/>
    <w:link w:val="ItalicNew0"/>
    <w:qFormat/>
    <w:rsid w:val="009C7325"/>
    <w:pPr>
      <w:numPr>
        <w:numId w:val="3"/>
      </w:numPr>
      <w:spacing w:after="0"/>
    </w:pPr>
    <w:rPr>
      <w:i/>
      <w:iCs/>
      <w:u w:val="single"/>
    </w:rPr>
  </w:style>
  <w:style w:type="character" w:customStyle="1" w:styleId="ItalicNew0">
    <w:name w:val="Italic New תו"/>
    <w:basedOn w:val="DefaultParagraphFont"/>
    <w:link w:val="ItalicNew"/>
    <w:rsid w:val="009C7325"/>
    <w:rPr>
      <w:rFonts w:asciiTheme="majorHAnsi" w:eastAsiaTheme="majorEastAsia" w:hAnsiTheme="majorHAnsi" w:cs="David"/>
      <w:i/>
      <w:iCs/>
      <w:u w:val="single"/>
    </w:rPr>
  </w:style>
  <w:style w:type="paragraph" w:customStyle="1" w:styleId="Bold1">
    <w:name w:val="Bold"/>
    <w:basedOn w:val="Normal"/>
    <w:next w:val="Normal"/>
    <w:link w:val="BoldChar"/>
    <w:autoRedefine/>
    <w:qFormat/>
    <w:rsid w:val="00556E0A"/>
    <w:pPr>
      <w:spacing w:after="0"/>
    </w:pPr>
    <w:rPr>
      <w:b/>
      <w:bCs/>
    </w:rPr>
  </w:style>
  <w:style w:type="character" w:customStyle="1" w:styleId="BoldChar">
    <w:name w:val="Bold Char"/>
    <w:basedOn w:val="DefaultParagraphFont"/>
    <w:link w:val="Bold1"/>
    <w:rsid w:val="00556E0A"/>
    <w:rPr>
      <w:rFonts w:asciiTheme="majorHAnsi" w:eastAsiaTheme="majorEastAsia" w:hAnsiTheme="majorHAnsi" w:cs="David"/>
      <w:b/>
      <w:bCs/>
    </w:rPr>
  </w:style>
  <w:style w:type="paragraph" w:styleId="NoSpacing">
    <w:name w:val="No Spacing"/>
    <w:link w:val="NoSpacingChar"/>
    <w:uiPriority w:val="1"/>
    <w:qFormat/>
    <w:rsid w:val="00FB41A3"/>
    <w:pPr>
      <w:spacing w:after="0" w:line="240" w:lineRule="auto"/>
    </w:pPr>
    <w:rPr>
      <w:rFonts w:eastAsiaTheme="minorEastAsia"/>
      <w:lang w:val="en-IL" w:eastAsia="en-IL"/>
    </w:rPr>
  </w:style>
  <w:style w:type="character" w:customStyle="1" w:styleId="NoSpacingChar">
    <w:name w:val="No Spacing Char"/>
    <w:basedOn w:val="DefaultParagraphFont"/>
    <w:link w:val="NoSpacing"/>
    <w:uiPriority w:val="1"/>
    <w:rsid w:val="00FB41A3"/>
    <w:rPr>
      <w:rFonts w:eastAsiaTheme="minorEastAsia"/>
      <w:lang w:val="en-IL" w:eastAsia="en-IL"/>
    </w:rPr>
  </w:style>
  <w:style w:type="paragraph" w:styleId="TOCHeading">
    <w:name w:val="TOC Heading"/>
    <w:basedOn w:val="Heading1"/>
    <w:next w:val="Normal"/>
    <w:uiPriority w:val="39"/>
    <w:unhideWhenUsed/>
    <w:qFormat/>
    <w:rsid w:val="00A15689"/>
    <w:pPr>
      <w:keepNext/>
      <w:keepLines/>
      <w:pBdr>
        <w:bottom w:val="none" w:sz="0" w:space="0" w:color="auto"/>
      </w:pBdr>
      <w:spacing w:before="240" w:after="0" w:line="259" w:lineRule="auto"/>
      <w:jc w:val="left"/>
      <w:outlineLvl w:val="9"/>
    </w:pPr>
    <w:rPr>
      <w:rFonts w:asciiTheme="majorHAnsi" w:hAnsiTheme="majorHAnsi" w:cstheme="majorBidi"/>
      <w:caps w:val="0"/>
      <w:color w:val="365F91" w:themeColor="accent1" w:themeShade="BF"/>
      <w:spacing w:val="0"/>
      <w:sz w:val="32"/>
      <w:szCs w:val="32"/>
      <w:lang w:val="en-IL" w:eastAsia="en-IL"/>
    </w:rPr>
  </w:style>
  <w:style w:type="paragraph" w:styleId="TOC1">
    <w:name w:val="toc 1"/>
    <w:basedOn w:val="Normal"/>
    <w:next w:val="Normal"/>
    <w:autoRedefine/>
    <w:uiPriority w:val="39"/>
    <w:unhideWhenUsed/>
    <w:rsid w:val="00A15689"/>
    <w:pPr>
      <w:spacing w:after="100"/>
    </w:pPr>
  </w:style>
  <w:style w:type="character" w:styleId="CommentReference">
    <w:name w:val="annotation reference"/>
    <w:basedOn w:val="DefaultParagraphFont"/>
    <w:semiHidden/>
    <w:unhideWhenUsed/>
    <w:rsid w:val="00C30ADC"/>
    <w:rPr>
      <w:sz w:val="16"/>
      <w:szCs w:val="16"/>
    </w:rPr>
  </w:style>
  <w:style w:type="paragraph" w:styleId="CommentText">
    <w:name w:val="annotation text"/>
    <w:basedOn w:val="Normal"/>
    <w:link w:val="CommentTextChar"/>
    <w:unhideWhenUsed/>
    <w:rsid w:val="00C30ADC"/>
    <w:pPr>
      <w:spacing w:line="240" w:lineRule="auto"/>
    </w:pPr>
    <w:rPr>
      <w:sz w:val="20"/>
      <w:szCs w:val="20"/>
    </w:rPr>
  </w:style>
  <w:style w:type="character" w:customStyle="1" w:styleId="CommentTextChar">
    <w:name w:val="Comment Text Char"/>
    <w:basedOn w:val="DefaultParagraphFont"/>
    <w:link w:val="CommentText"/>
    <w:rsid w:val="00C30ADC"/>
    <w:rPr>
      <w:rFonts w:asciiTheme="majorHAnsi" w:eastAsiaTheme="majorEastAsia" w:hAnsiTheme="majorHAnsi" w:cs="David"/>
      <w:sz w:val="20"/>
      <w:szCs w:val="20"/>
    </w:rPr>
  </w:style>
  <w:style w:type="paragraph" w:styleId="CommentSubject">
    <w:name w:val="annotation subject"/>
    <w:basedOn w:val="CommentText"/>
    <w:next w:val="CommentText"/>
    <w:link w:val="CommentSubjectChar"/>
    <w:semiHidden/>
    <w:unhideWhenUsed/>
    <w:rsid w:val="00C30ADC"/>
    <w:rPr>
      <w:b/>
      <w:bCs/>
    </w:rPr>
  </w:style>
  <w:style w:type="character" w:customStyle="1" w:styleId="CommentSubjectChar">
    <w:name w:val="Comment Subject Char"/>
    <w:basedOn w:val="CommentTextChar"/>
    <w:link w:val="CommentSubject"/>
    <w:semiHidden/>
    <w:rsid w:val="00C30ADC"/>
    <w:rPr>
      <w:rFonts w:asciiTheme="majorHAnsi" w:eastAsiaTheme="majorEastAsia" w:hAnsiTheme="majorHAnsi" w:cs="David"/>
      <w:b/>
      <w:bCs/>
      <w:sz w:val="20"/>
      <w:szCs w:val="20"/>
    </w:rPr>
  </w:style>
  <w:style w:type="paragraph" w:styleId="TOC2">
    <w:name w:val="toc 2"/>
    <w:basedOn w:val="Normal"/>
    <w:next w:val="Normal"/>
    <w:autoRedefine/>
    <w:uiPriority w:val="39"/>
    <w:unhideWhenUsed/>
    <w:rsid w:val="005B3516"/>
    <w:pPr>
      <w:spacing w:after="100"/>
      <w:ind w:left="220"/>
    </w:pPr>
  </w:style>
  <w:style w:type="paragraph" w:styleId="TOC3">
    <w:name w:val="toc 3"/>
    <w:basedOn w:val="Normal"/>
    <w:next w:val="Normal"/>
    <w:autoRedefine/>
    <w:uiPriority w:val="39"/>
    <w:unhideWhenUsed/>
    <w:rsid w:val="005B3516"/>
    <w:pPr>
      <w:spacing w:after="100"/>
      <w:ind w:left="440"/>
    </w:pPr>
  </w:style>
  <w:style w:type="character" w:styleId="UnresolvedMention">
    <w:name w:val="Unresolved Mention"/>
    <w:basedOn w:val="DefaultParagraphFont"/>
    <w:uiPriority w:val="99"/>
    <w:semiHidden/>
    <w:unhideWhenUsed/>
    <w:rsid w:val="007B6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The_Seven_Basic_Plot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1514;&#1499;&#1504;&#1497;&#1493;&#1514;%20&#1488;&#1505;&#1496;&#1512;&#1496;&#1490;&#1497;&#1493;&#1514;%20&#1499;&#1493;&#1500;&#1500;&#1493;&#1514;%20&#1502;&#1511;&#1510;&#1493;&#1506;&#1497;&#1493;&#1514;%20&#1493;&#1488;&#1497;&#1513;&#1497;&#1493;&#1514;\Learning\Educational%20Game%20Design\Project%20Template.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מסמך" ma:contentTypeID="0x010100655B645A8F85CF44A65042D10FFFFAEA" ma:contentTypeVersion="8" ma:contentTypeDescription="צור מסמך חדש." ma:contentTypeScope="" ma:versionID="62e5099cda48eca218e60c579019dc83">
  <xsd:schema xmlns:xsd="http://www.w3.org/2001/XMLSchema" xmlns:xs="http://www.w3.org/2001/XMLSchema" xmlns:p="http://schemas.microsoft.com/office/2006/metadata/properties" xmlns:ns3="571c71db-1a7e-4901-baab-8413e189b967" targetNamespace="http://schemas.microsoft.com/office/2006/metadata/properties" ma:root="true" ma:fieldsID="1cf4f466e571917d6a3aca2ba23756f9" ns3:_="">
    <xsd:import namespace="571c71db-1a7e-4901-baab-8413e189b9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c71db-1a7e-4901-baab-8413e189b9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089519-77C9-49AF-A56A-C236E713AD92}">
  <ds:schemaRefs>
    <ds:schemaRef ds:uri="http://schemas.openxmlformats.org/officeDocument/2006/bibliography"/>
  </ds:schemaRefs>
</ds:datastoreItem>
</file>

<file path=customXml/itemProps2.xml><?xml version="1.0" encoding="utf-8"?>
<ds:datastoreItem xmlns:ds="http://schemas.openxmlformats.org/officeDocument/2006/customXml" ds:itemID="{04DFA4EA-4EE4-4984-9826-032E82E7B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c71db-1a7e-4901-baab-8413e189b9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C1B1B7-30C0-4230-8C79-86DC448300AB}">
  <ds:schemaRefs>
    <ds:schemaRef ds:uri="http://schemas.microsoft.com/sharepoint/v3/contenttype/forms"/>
  </ds:schemaRefs>
</ds:datastoreItem>
</file>

<file path=customXml/itemProps4.xml><?xml version="1.0" encoding="utf-8"?>
<ds:datastoreItem xmlns:ds="http://schemas.openxmlformats.org/officeDocument/2006/customXml" ds:itemID="{122A6711-124C-4206-93D6-5C8B4EB0B8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Project Template</Template>
  <TotalTime>381</TotalTime>
  <Pages>1</Pages>
  <Words>2220</Words>
  <Characters>12659</Characters>
  <Application>Microsoft Office Word</Application>
  <DocSecurity>0</DocSecurity>
  <Lines>105</Lines>
  <Paragraphs>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The Altimate Interval Game – Practice Project</vt:lpstr>
      <vt:lpstr/>
    </vt:vector>
  </TitlesOfParts>
  <Company>MATNAS1</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Altimate Interval Game – Practice Project</dc:title>
  <dc:creator>Owner</dc:creator>
  <cp:lastModifiedBy>Liora Shapira</cp:lastModifiedBy>
  <cp:revision>73</cp:revision>
  <cp:lastPrinted>1900-12-31T22:00:00Z</cp:lastPrinted>
  <dcterms:created xsi:type="dcterms:W3CDTF">2025-08-25T08:05:00Z</dcterms:created>
  <dcterms:modified xsi:type="dcterms:W3CDTF">2025-10-22T08:40:00Z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0x010100655B645A8F85CF44A65042D10FFFFAEA</vt:lpwstr>
  </property>
</Properties>
</file>